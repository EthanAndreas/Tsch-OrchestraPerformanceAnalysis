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AF0BC" w14:textId="060192E9" w:rsidR="00B92EFB" w:rsidRPr="00F41B3A" w:rsidRDefault="001F6A9B">
      <w:pPr>
        <w:pStyle w:val="CompanyName"/>
      </w:pPr>
      <w:r w:rsidRPr="00F41B3A">
        <w:t>Réseau sans-fil</w:t>
      </w:r>
    </w:p>
    <w:p w14:paraId="7C023442" w14:textId="6915CDF6" w:rsidR="00B92EFB" w:rsidRPr="00F41B3A" w:rsidRDefault="001F6A9B">
      <w:pPr>
        <w:pStyle w:val="TitleCover"/>
      </w:pPr>
      <w:r w:rsidRPr="00F41B3A">
        <w:t>Rapport d’analyse de performance du protocole TSCH et de l’ordonnancement Orchestra</w:t>
      </w:r>
    </w:p>
    <w:p w14:paraId="4F6E1CAA" w14:textId="4E4E7542" w:rsidR="00C46631" w:rsidRPr="00F41B3A" w:rsidRDefault="001F6A9B" w:rsidP="00C46631">
      <w:pPr>
        <w:pStyle w:val="SubtitleItalic"/>
        <w:rPr>
          <w:rStyle w:val="lev"/>
          <w:b w:val="0"/>
          <w:bCs w:val="0"/>
          <w:color w:val="7F7F7F" w:themeColor="text1" w:themeTint="80"/>
          <w:lang w:val="fr-FR"/>
        </w:rPr>
      </w:pPr>
      <w:r w:rsidRPr="00F41B3A">
        <w:rPr>
          <w:color w:val="7F7F7F" w:themeColor="text1" w:themeTint="80"/>
          <w:lang w:val="fr-FR"/>
        </w:rPr>
        <w:t>Maxime Collette &amp; Ethan Huret</w:t>
      </w:r>
    </w:p>
    <w:p w14:paraId="19C7482D" w14:textId="36432BE1" w:rsidR="00544A34" w:rsidRPr="00F41B3A" w:rsidRDefault="00544A34" w:rsidP="00544A34">
      <w:pPr>
        <w:rPr>
          <w:rStyle w:val="lev"/>
          <w:rFonts w:ascii="Tahoma" w:hAnsi="Tahoma"/>
          <w:b w:val="0"/>
          <w:bCs w:val="0"/>
          <w:color w:val="7F7F7F" w:themeColor="text1" w:themeTint="80"/>
          <w:lang w:bidi="en-US"/>
        </w:rPr>
      </w:pPr>
      <w:r w:rsidRPr="00F41B3A">
        <w:rPr>
          <w:rStyle w:val="lev"/>
          <w:rFonts w:ascii="Tahoma" w:hAnsi="Tahoma"/>
          <w:b w:val="0"/>
          <w:bCs w:val="0"/>
          <w:color w:val="7F7F7F" w:themeColor="text1" w:themeTint="80"/>
          <w:lang w:bidi="en-US"/>
        </w:rPr>
        <w:t xml:space="preserve">Lien du dépôt Git : </w:t>
      </w:r>
    </w:p>
    <w:p w14:paraId="67CE0532" w14:textId="066B5D36" w:rsidR="00544A34" w:rsidRPr="00F41B3A" w:rsidRDefault="00000000" w:rsidP="00544A34">
      <w:pPr>
        <w:rPr>
          <w:rStyle w:val="lev"/>
          <w:rFonts w:ascii="Tahoma" w:hAnsi="Tahoma"/>
          <w:b w:val="0"/>
          <w:bCs w:val="0"/>
          <w:color w:val="7F7F7F" w:themeColor="text1" w:themeTint="80"/>
          <w:lang w:bidi="en-US"/>
        </w:rPr>
      </w:pPr>
      <w:hyperlink r:id="rId11" w:history="1">
        <w:r w:rsidR="00544A34" w:rsidRPr="00F41B3A">
          <w:rPr>
            <w:rStyle w:val="Lienhypertexte"/>
            <w:rFonts w:ascii="Tahoma" w:hAnsi="Tahoma"/>
            <w:color w:val="7F7FFF" w:themeColor="hyperlink" w:themeTint="80"/>
            <w:lang w:bidi="en-US"/>
          </w:rPr>
          <w:t>https://github.com/EthanAndreas/Tsch-OrchestraPerformanceAnalysis</w:t>
        </w:r>
      </w:hyperlink>
    </w:p>
    <w:p w14:paraId="6FF9B4E1" w14:textId="77777777" w:rsidR="00C46631" w:rsidRPr="00F41B3A" w:rsidRDefault="00C46631" w:rsidP="00544A34">
      <w:pPr>
        <w:rPr>
          <w:rStyle w:val="lev"/>
          <w:rFonts w:ascii="Tahoma" w:hAnsi="Tahoma"/>
          <w:b w:val="0"/>
          <w:bCs w:val="0"/>
          <w:color w:val="7F7F7F" w:themeColor="text1" w:themeTint="80"/>
          <w:lang w:bidi="en-US"/>
        </w:rPr>
      </w:pPr>
    </w:p>
    <w:p w14:paraId="4B17EDEB" w14:textId="77777777" w:rsidR="00C46631" w:rsidRPr="00F41B3A" w:rsidRDefault="00C46631" w:rsidP="00544A34">
      <w:pPr>
        <w:rPr>
          <w:rStyle w:val="lev"/>
          <w:rFonts w:ascii="Tahoma" w:hAnsi="Tahoma"/>
          <w:b w:val="0"/>
          <w:bCs w:val="0"/>
          <w:color w:val="7F7F7F" w:themeColor="text1" w:themeTint="80"/>
          <w:lang w:bidi="en-US"/>
        </w:rPr>
      </w:pPr>
    </w:p>
    <w:p w14:paraId="3D219B07" w14:textId="77777777" w:rsidR="00C46631" w:rsidRPr="00F41B3A" w:rsidRDefault="00C46631" w:rsidP="00544A34">
      <w:pPr>
        <w:rPr>
          <w:rStyle w:val="lev"/>
          <w:rFonts w:ascii="Tahoma" w:hAnsi="Tahoma"/>
          <w:b w:val="0"/>
          <w:bCs w:val="0"/>
          <w:color w:val="7F7F7F" w:themeColor="text1" w:themeTint="80"/>
          <w:lang w:bidi="en-US"/>
        </w:rPr>
      </w:pPr>
    </w:p>
    <w:p w14:paraId="70D91C65" w14:textId="77777777" w:rsidR="00C46631" w:rsidRPr="00F41B3A" w:rsidRDefault="00C46631" w:rsidP="00544A34">
      <w:pPr>
        <w:rPr>
          <w:rStyle w:val="lev"/>
          <w:rFonts w:ascii="Tahoma" w:hAnsi="Tahoma"/>
          <w:b w:val="0"/>
          <w:bCs w:val="0"/>
          <w:color w:val="7F7F7F" w:themeColor="text1" w:themeTint="80"/>
          <w:lang w:bidi="en-US"/>
        </w:rPr>
      </w:pPr>
    </w:p>
    <w:p w14:paraId="67CA8DA1" w14:textId="77777777" w:rsidR="00C46631" w:rsidRPr="00F41B3A" w:rsidRDefault="00C46631" w:rsidP="00544A34">
      <w:pPr>
        <w:rPr>
          <w:rStyle w:val="lev"/>
          <w:rFonts w:ascii="Tahoma" w:hAnsi="Tahoma"/>
          <w:b w:val="0"/>
          <w:bCs w:val="0"/>
          <w:color w:val="7F7F7F" w:themeColor="text1" w:themeTint="80"/>
          <w:lang w:bidi="en-US"/>
        </w:rPr>
      </w:pPr>
    </w:p>
    <w:p w14:paraId="31D3F786" w14:textId="77777777" w:rsidR="00C46631" w:rsidRPr="00F41B3A" w:rsidRDefault="00C46631" w:rsidP="00544A34">
      <w:pPr>
        <w:rPr>
          <w:rStyle w:val="lev"/>
          <w:rFonts w:ascii="Tahoma" w:hAnsi="Tahoma"/>
          <w:b w:val="0"/>
          <w:bCs w:val="0"/>
          <w:color w:val="7F7F7F" w:themeColor="text1" w:themeTint="80"/>
          <w:lang w:bidi="en-US"/>
        </w:rPr>
      </w:pPr>
    </w:p>
    <w:p w14:paraId="3B593159" w14:textId="77777777" w:rsidR="00C46631" w:rsidRPr="00F41B3A" w:rsidRDefault="00C46631" w:rsidP="00544A34">
      <w:pPr>
        <w:rPr>
          <w:rStyle w:val="lev"/>
          <w:rFonts w:ascii="Tahoma" w:hAnsi="Tahoma"/>
          <w:b w:val="0"/>
          <w:bCs w:val="0"/>
          <w:color w:val="7F7F7F" w:themeColor="text1" w:themeTint="80"/>
          <w:lang w:bidi="en-US"/>
        </w:rPr>
      </w:pPr>
    </w:p>
    <w:p w14:paraId="56F6FDA6" w14:textId="77777777" w:rsidR="00C46631" w:rsidRPr="00F41B3A" w:rsidRDefault="00C46631" w:rsidP="00544A34">
      <w:pPr>
        <w:rPr>
          <w:rStyle w:val="lev"/>
          <w:rFonts w:ascii="Tahoma" w:hAnsi="Tahoma"/>
          <w:b w:val="0"/>
          <w:bCs w:val="0"/>
          <w:color w:val="7F7F7F" w:themeColor="text1" w:themeTint="80"/>
          <w:lang w:bidi="en-US"/>
        </w:rPr>
      </w:pPr>
    </w:p>
    <w:p w14:paraId="4BA739EB" w14:textId="77777777" w:rsidR="00C46631" w:rsidRPr="00F41B3A" w:rsidRDefault="00C46631" w:rsidP="00544A34">
      <w:pPr>
        <w:rPr>
          <w:rStyle w:val="lev"/>
          <w:rFonts w:ascii="Tahoma" w:hAnsi="Tahoma"/>
          <w:b w:val="0"/>
          <w:bCs w:val="0"/>
          <w:color w:val="7F7F7F" w:themeColor="text1" w:themeTint="80"/>
          <w:lang w:bidi="en-US"/>
        </w:rPr>
      </w:pPr>
    </w:p>
    <w:p w14:paraId="77F4DB3F" w14:textId="77777777" w:rsidR="00C46631" w:rsidRPr="00F41B3A" w:rsidRDefault="00C46631" w:rsidP="00544A34">
      <w:pPr>
        <w:rPr>
          <w:rStyle w:val="lev"/>
          <w:rFonts w:ascii="Tahoma" w:hAnsi="Tahoma"/>
          <w:b w:val="0"/>
          <w:bCs w:val="0"/>
          <w:color w:val="7F7F7F" w:themeColor="text1" w:themeTint="80"/>
          <w:lang w:bidi="en-US"/>
        </w:rPr>
      </w:pPr>
    </w:p>
    <w:p w14:paraId="42914604" w14:textId="77777777" w:rsidR="00C46631" w:rsidRPr="00F41B3A" w:rsidRDefault="00C46631" w:rsidP="00544A34">
      <w:pPr>
        <w:rPr>
          <w:rStyle w:val="lev"/>
          <w:rFonts w:ascii="Tahoma" w:hAnsi="Tahoma"/>
          <w:b w:val="0"/>
          <w:bCs w:val="0"/>
          <w:color w:val="7F7F7F" w:themeColor="text1" w:themeTint="80"/>
          <w:lang w:bidi="en-US"/>
        </w:rPr>
      </w:pPr>
    </w:p>
    <w:p w14:paraId="020FC9B6" w14:textId="77777777" w:rsidR="00C46631" w:rsidRPr="00F41B3A" w:rsidRDefault="00C46631" w:rsidP="00544A34">
      <w:pPr>
        <w:rPr>
          <w:rStyle w:val="lev"/>
          <w:rFonts w:ascii="Tahoma" w:hAnsi="Tahoma"/>
          <w:b w:val="0"/>
          <w:bCs w:val="0"/>
          <w:color w:val="7F7F7F" w:themeColor="text1" w:themeTint="80"/>
          <w:lang w:bidi="en-US"/>
        </w:rPr>
      </w:pPr>
    </w:p>
    <w:p w14:paraId="67DF7B6F" w14:textId="77777777" w:rsidR="00C46631" w:rsidRPr="00F41B3A" w:rsidRDefault="00C46631" w:rsidP="00544A34">
      <w:pPr>
        <w:rPr>
          <w:rStyle w:val="lev"/>
          <w:rFonts w:ascii="Tahoma" w:hAnsi="Tahoma"/>
          <w:b w:val="0"/>
          <w:bCs w:val="0"/>
          <w:color w:val="7F7F7F" w:themeColor="text1" w:themeTint="80"/>
          <w:lang w:bidi="en-US"/>
        </w:rPr>
      </w:pPr>
    </w:p>
    <w:p w14:paraId="7CFEF0B0" w14:textId="77777777" w:rsidR="00C46631" w:rsidRPr="00F41B3A" w:rsidRDefault="00C46631" w:rsidP="00544A34">
      <w:pPr>
        <w:rPr>
          <w:rStyle w:val="lev"/>
          <w:rFonts w:ascii="Tahoma" w:hAnsi="Tahoma"/>
          <w:b w:val="0"/>
          <w:bCs w:val="0"/>
          <w:color w:val="7F7F7F" w:themeColor="text1" w:themeTint="80"/>
          <w:lang w:bidi="en-US"/>
        </w:rPr>
      </w:pPr>
    </w:p>
    <w:p w14:paraId="08D956A1" w14:textId="77777777" w:rsidR="00C46631" w:rsidRPr="00F41B3A" w:rsidRDefault="00C46631" w:rsidP="00544A34">
      <w:pPr>
        <w:rPr>
          <w:rStyle w:val="lev"/>
          <w:rFonts w:ascii="Tahoma" w:hAnsi="Tahoma"/>
          <w:b w:val="0"/>
          <w:bCs w:val="0"/>
          <w:color w:val="7F7F7F" w:themeColor="text1" w:themeTint="80"/>
          <w:lang w:bidi="en-US"/>
        </w:rPr>
      </w:pPr>
    </w:p>
    <w:p w14:paraId="450E331F" w14:textId="77777777" w:rsidR="00C46631" w:rsidRPr="00F41B3A" w:rsidRDefault="00C46631" w:rsidP="00544A34">
      <w:pPr>
        <w:rPr>
          <w:rStyle w:val="lev"/>
          <w:rFonts w:ascii="Tahoma" w:hAnsi="Tahoma"/>
          <w:b w:val="0"/>
          <w:bCs w:val="0"/>
          <w:color w:val="7F7F7F" w:themeColor="text1" w:themeTint="80"/>
          <w:lang w:bidi="en-US"/>
        </w:rPr>
      </w:pPr>
    </w:p>
    <w:p w14:paraId="43EA559A" w14:textId="77777777" w:rsidR="00C46631" w:rsidRPr="00F41B3A" w:rsidRDefault="00C46631" w:rsidP="00544A34">
      <w:pPr>
        <w:rPr>
          <w:rStyle w:val="lev"/>
          <w:rFonts w:ascii="Tahoma" w:hAnsi="Tahoma"/>
          <w:b w:val="0"/>
          <w:bCs w:val="0"/>
          <w:color w:val="7F7F7F" w:themeColor="text1" w:themeTint="80"/>
          <w:lang w:bidi="en-US"/>
        </w:rPr>
      </w:pPr>
    </w:p>
    <w:p w14:paraId="53BFC0CB" w14:textId="77777777" w:rsidR="00C46631" w:rsidRPr="00F41B3A" w:rsidRDefault="00C46631" w:rsidP="00544A34">
      <w:pPr>
        <w:rPr>
          <w:rStyle w:val="lev"/>
          <w:rFonts w:ascii="Tahoma" w:hAnsi="Tahoma"/>
          <w:b w:val="0"/>
          <w:bCs w:val="0"/>
          <w:color w:val="7F7F7F" w:themeColor="text1" w:themeTint="80"/>
          <w:lang w:bidi="en-US"/>
        </w:rPr>
      </w:pPr>
    </w:p>
    <w:p w14:paraId="2D876C78" w14:textId="77777777" w:rsidR="00C46631" w:rsidRPr="00F41B3A" w:rsidRDefault="00C46631" w:rsidP="00544A34">
      <w:pPr>
        <w:rPr>
          <w:rStyle w:val="lev"/>
          <w:rFonts w:ascii="Tahoma" w:hAnsi="Tahoma"/>
          <w:b w:val="0"/>
          <w:bCs w:val="0"/>
          <w:color w:val="7F7F7F" w:themeColor="text1" w:themeTint="80"/>
          <w:lang w:bidi="en-US"/>
        </w:rPr>
      </w:pPr>
    </w:p>
    <w:p w14:paraId="6960C08E" w14:textId="77777777" w:rsidR="00E313E8" w:rsidRPr="00F41B3A" w:rsidRDefault="00E313E8" w:rsidP="00544A34">
      <w:pPr>
        <w:rPr>
          <w:rStyle w:val="lev"/>
          <w:rFonts w:ascii="Tahoma" w:hAnsi="Tahoma"/>
          <w:b w:val="0"/>
          <w:bCs w:val="0"/>
          <w:color w:val="7F7F7F" w:themeColor="text1" w:themeTint="80"/>
          <w:lang w:bidi="en-US"/>
        </w:rPr>
      </w:pPr>
    </w:p>
    <w:p w14:paraId="14EDC5CF" w14:textId="77777777" w:rsidR="00C46631" w:rsidRPr="00F41B3A" w:rsidRDefault="00C46631" w:rsidP="00544A34">
      <w:pPr>
        <w:rPr>
          <w:rStyle w:val="lev"/>
          <w:rFonts w:ascii="Tahoma" w:hAnsi="Tahoma"/>
          <w:b w:val="0"/>
          <w:bCs w:val="0"/>
          <w:color w:val="7F7F7F" w:themeColor="text1" w:themeTint="80"/>
          <w:lang w:bidi="en-US"/>
        </w:rPr>
      </w:pPr>
    </w:p>
    <w:p w14:paraId="023DC704" w14:textId="77777777" w:rsidR="00C46631" w:rsidRPr="00F41B3A" w:rsidRDefault="00C46631" w:rsidP="00544A34">
      <w:pPr>
        <w:rPr>
          <w:rStyle w:val="lev"/>
          <w:rFonts w:ascii="Tahoma" w:hAnsi="Tahoma"/>
          <w:b w:val="0"/>
          <w:bCs w:val="0"/>
          <w:color w:val="7F7F7F" w:themeColor="text1" w:themeTint="80"/>
          <w:lang w:bidi="en-US"/>
        </w:rPr>
      </w:pPr>
    </w:p>
    <w:p w14:paraId="2851F229" w14:textId="77777777" w:rsidR="00C46631" w:rsidRPr="00F41B3A" w:rsidRDefault="00C46631" w:rsidP="00544A34">
      <w:pPr>
        <w:rPr>
          <w:rStyle w:val="lev"/>
          <w:rFonts w:ascii="Tahoma" w:hAnsi="Tahoma"/>
          <w:b w:val="0"/>
          <w:bCs w:val="0"/>
          <w:color w:val="7F7F7F" w:themeColor="text1" w:themeTint="80"/>
          <w:lang w:bidi="en-US"/>
        </w:rPr>
      </w:pPr>
    </w:p>
    <w:p w14:paraId="72E240F9" w14:textId="77777777" w:rsidR="00C46631" w:rsidRPr="00F41B3A" w:rsidRDefault="00C46631" w:rsidP="00544A34">
      <w:pPr>
        <w:rPr>
          <w:rStyle w:val="lev"/>
          <w:rFonts w:ascii="Tahoma" w:hAnsi="Tahoma"/>
          <w:b w:val="0"/>
          <w:bCs w:val="0"/>
          <w:color w:val="7F7F7F" w:themeColor="text1" w:themeTint="80"/>
          <w:lang w:bidi="en-US"/>
        </w:rPr>
      </w:pPr>
    </w:p>
    <w:p w14:paraId="38088F64" w14:textId="77777777" w:rsidR="00C46631" w:rsidRPr="00F41B3A" w:rsidRDefault="00C46631" w:rsidP="00544A34">
      <w:pPr>
        <w:rPr>
          <w:rStyle w:val="lev"/>
          <w:rFonts w:ascii="Tahoma" w:hAnsi="Tahoma"/>
          <w:b w:val="0"/>
          <w:bCs w:val="0"/>
          <w:color w:val="7F7F7F" w:themeColor="text1" w:themeTint="80"/>
          <w:lang w:bidi="en-US"/>
        </w:rPr>
      </w:pPr>
    </w:p>
    <w:p w14:paraId="5DADBA16" w14:textId="77777777" w:rsidR="00C46631" w:rsidRPr="00F41B3A" w:rsidRDefault="00C46631" w:rsidP="00544A34">
      <w:pPr>
        <w:rPr>
          <w:rStyle w:val="lev"/>
          <w:rFonts w:ascii="Tahoma" w:hAnsi="Tahoma"/>
          <w:b w:val="0"/>
          <w:bCs w:val="0"/>
          <w:color w:val="7F7F7F" w:themeColor="text1" w:themeTint="80"/>
          <w:lang w:bidi="en-US"/>
        </w:rPr>
      </w:pPr>
    </w:p>
    <w:bookmarkStart w:id="0" w:name="_Toc134794967" w:displacedByCustomXml="next"/>
    <w:bookmarkStart w:id="1" w:name="_Toc134459604" w:displacedByCustomXml="next"/>
    <w:sdt>
      <w:sdtPr>
        <w:rPr>
          <w:rFonts w:asciiTheme="minorHAnsi" w:hAnsiTheme="minorHAnsi"/>
          <w:bCs/>
          <w:spacing w:val="0"/>
          <w:kern w:val="0"/>
          <w:sz w:val="22"/>
          <w:szCs w:val="20"/>
          <w:lang w:val="fr-FR"/>
        </w:rPr>
        <w:id w:val="214085407"/>
        <w:docPartObj>
          <w:docPartGallery w:val="Table of Contents"/>
          <w:docPartUnique/>
        </w:docPartObj>
      </w:sdtPr>
      <w:sdtEndPr>
        <w:rPr>
          <w:b w:val="0"/>
        </w:rPr>
      </w:sdtEndPr>
      <w:sdtContent>
        <w:p w14:paraId="02AB224E" w14:textId="4BBD7055" w:rsidR="00443BC4" w:rsidRPr="00F41B3A" w:rsidRDefault="00BF4A47" w:rsidP="006C2AD6">
          <w:pPr>
            <w:pStyle w:val="Titre"/>
            <w:rPr>
              <w:lang w:val="fr-FR"/>
            </w:rPr>
          </w:pPr>
          <w:r w:rsidRPr="00F41B3A">
            <w:rPr>
              <w:lang w:val="fr-FR"/>
            </w:rPr>
            <w:t>Table des matières</w:t>
          </w:r>
          <w:bookmarkEnd w:id="1"/>
          <w:bookmarkEnd w:id="0"/>
        </w:p>
        <w:p w14:paraId="2F33B2B4" w14:textId="42256C60" w:rsidR="002A1A0E" w:rsidRDefault="006C2AD6">
          <w:pPr>
            <w:pStyle w:val="TM1"/>
            <w:rPr>
              <w:rFonts w:eastAsiaTheme="minorEastAsia" w:cstheme="minorBidi"/>
              <w:b w:val="0"/>
              <w:noProof/>
              <w:spacing w:val="0"/>
              <w:kern w:val="2"/>
              <w:szCs w:val="22"/>
              <w:lang w:eastAsia="fr-FR" w:bidi="ar-SA"/>
              <w14:ligatures w14:val="standardContextual"/>
            </w:rPr>
          </w:pPr>
          <w:r w:rsidRPr="00F41B3A">
            <w:rPr>
              <w:bCs/>
              <w:color w:val="A6A6A6" w:themeColor="background1" w:themeShade="A6"/>
            </w:rPr>
            <w:fldChar w:fldCharType="begin"/>
          </w:r>
          <w:r w:rsidRPr="00F41B3A">
            <w:rPr>
              <w:bCs/>
              <w:color w:val="A6A6A6" w:themeColor="background1" w:themeShade="A6"/>
            </w:rPr>
            <w:instrText xml:space="preserve"> TOC \o "1-3" \u </w:instrText>
          </w:r>
          <w:r w:rsidRPr="00F41B3A">
            <w:rPr>
              <w:bCs/>
              <w:color w:val="A6A6A6" w:themeColor="background1" w:themeShade="A6"/>
            </w:rPr>
            <w:fldChar w:fldCharType="separate"/>
          </w:r>
          <w:r w:rsidR="002A1A0E" w:rsidRPr="007418E2">
            <w:rPr>
              <w:noProof/>
            </w:rPr>
            <w:t>Table des matières</w:t>
          </w:r>
          <w:r w:rsidR="002A1A0E">
            <w:rPr>
              <w:noProof/>
            </w:rPr>
            <w:tab/>
          </w:r>
          <w:r w:rsidR="002A1A0E">
            <w:rPr>
              <w:noProof/>
            </w:rPr>
            <w:fldChar w:fldCharType="begin"/>
          </w:r>
          <w:r w:rsidR="002A1A0E">
            <w:rPr>
              <w:noProof/>
            </w:rPr>
            <w:instrText xml:space="preserve"> PAGEREF _Toc134794967 \h </w:instrText>
          </w:r>
          <w:r w:rsidR="002A1A0E">
            <w:rPr>
              <w:noProof/>
            </w:rPr>
          </w:r>
          <w:r w:rsidR="002A1A0E">
            <w:rPr>
              <w:noProof/>
            </w:rPr>
            <w:fldChar w:fldCharType="separate"/>
          </w:r>
          <w:r w:rsidR="00EC3F42">
            <w:rPr>
              <w:noProof/>
            </w:rPr>
            <w:t>2</w:t>
          </w:r>
          <w:r w:rsidR="002A1A0E">
            <w:rPr>
              <w:noProof/>
            </w:rPr>
            <w:fldChar w:fldCharType="end"/>
          </w:r>
        </w:p>
        <w:p w14:paraId="6D5B70A4" w14:textId="2562FB83" w:rsidR="002A1A0E" w:rsidRDefault="002A1A0E">
          <w:pPr>
            <w:pStyle w:val="TM1"/>
            <w:tabs>
              <w:tab w:val="left" w:pos="1100"/>
            </w:tabs>
            <w:rPr>
              <w:rFonts w:eastAsiaTheme="minorEastAsia" w:cstheme="minorBidi"/>
              <w:b w:val="0"/>
              <w:noProof/>
              <w:spacing w:val="0"/>
              <w:kern w:val="2"/>
              <w:szCs w:val="22"/>
              <w:lang w:eastAsia="fr-FR" w:bidi="ar-SA"/>
              <w14:ligatures w14:val="standardContextual"/>
            </w:rPr>
          </w:pPr>
          <w:r w:rsidRPr="007418E2">
            <w:rPr>
              <w:noProof/>
            </w:rPr>
            <w:t>I.</w:t>
          </w:r>
          <w:r>
            <w:rPr>
              <w:rFonts w:eastAsiaTheme="minorEastAsia" w:cstheme="minorBidi"/>
              <w:b w:val="0"/>
              <w:noProof/>
              <w:spacing w:val="0"/>
              <w:kern w:val="2"/>
              <w:szCs w:val="22"/>
              <w:lang w:eastAsia="fr-FR" w:bidi="ar-SA"/>
              <w14:ligatures w14:val="standardContextual"/>
            </w:rPr>
            <w:tab/>
          </w:r>
          <w:r w:rsidRPr="007418E2">
            <w:rPr>
              <w:noProof/>
            </w:rPr>
            <w:t>Structure du projet</w:t>
          </w:r>
          <w:r>
            <w:rPr>
              <w:noProof/>
            </w:rPr>
            <w:tab/>
          </w:r>
          <w:r>
            <w:rPr>
              <w:noProof/>
            </w:rPr>
            <w:fldChar w:fldCharType="begin"/>
          </w:r>
          <w:r>
            <w:rPr>
              <w:noProof/>
            </w:rPr>
            <w:instrText xml:space="preserve"> PAGEREF _Toc134794968 \h </w:instrText>
          </w:r>
          <w:r>
            <w:rPr>
              <w:noProof/>
            </w:rPr>
          </w:r>
          <w:r>
            <w:rPr>
              <w:noProof/>
            </w:rPr>
            <w:fldChar w:fldCharType="separate"/>
          </w:r>
          <w:r w:rsidR="00EC3F42">
            <w:rPr>
              <w:noProof/>
            </w:rPr>
            <w:t>3</w:t>
          </w:r>
          <w:r>
            <w:rPr>
              <w:noProof/>
            </w:rPr>
            <w:fldChar w:fldCharType="end"/>
          </w:r>
        </w:p>
        <w:p w14:paraId="67FD27D5" w14:textId="7A6318F1" w:rsidR="002A1A0E" w:rsidRDefault="002A1A0E">
          <w:pPr>
            <w:pStyle w:val="TM2"/>
            <w:rPr>
              <w:rFonts w:eastAsiaTheme="minorEastAsia" w:cstheme="minorBidi"/>
              <w:noProof/>
              <w:kern w:val="2"/>
              <w:szCs w:val="22"/>
              <w:lang w:eastAsia="fr-FR" w:bidi="ar-SA"/>
              <w14:ligatures w14:val="standardContextual"/>
            </w:rPr>
          </w:pPr>
          <w:r w:rsidRPr="007418E2">
            <w:rPr>
              <w:noProof/>
            </w:rPr>
            <w:t>I.1 Présentation du projet</w:t>
          </w:r>
          <w:r>
            <w:rPr>
              <w:noProof/>
            </w:rPr>
            <w:tab/>
          </w:r>
          <w:r>
            <w:rPr>
              <w:noProof/>
            </w:rPr>
            <w:fldChar w:fldCharType="begin"/>
          </w:r>
          <w:r>
            <w:rPr>
              <w:noProof/>
            </w:rPr>
            <w:instrText xml:space="preserve"> PAGEREF _Toc134794969 \h </w:instrText>
          </w:r>
          <w:r>
            <w:rPr>
              <w:noProof/>
            </w:rPr>
          </w:r>
          <w:r>
            <w:rPr>
              <w:noProof/>
            </w:rPr>
            <w:fldChar w:fldCharType="separate"/>
          </w:r>
          <w:r w:rsidR="00EC3F42">
            <w:rPr>
              <w:noProof/>
            </w:rPr>
            <w:t>3</w:t>
          </w:r>
          <w:r>
            <w:rPr>
              <w:noProof/>
            </w:rPr>
            <w:fldChar w:fldCharType="end"/>
          </w:r>
        </w:p>
        <w:p w14:paraId="75EDF1B7" w14:textId="6D3CF139" w:rsidR="002A1A0E" w:rsidRDefault="002A1A0E">
          <w:pPr>
            <w:pStyle w:val="TM2"/>
            <w:rPr>
              <w:rFonts w:eastAsiaTheme="minorEastAsia" w:cstheme="minorBidi"/>
              <w:noProof/>
              <w:kern w:val="2"/>
              <w:szCs w:val="22"/>
              <w:lang w:eastAsia="fr-FR" w:bidi="ar-SA"/>
              <w14:ligatures w14:val="standardContextual"/>
            </w:rPr>
          </w:pPr>
          <w:r w:rsidRPr="007418E2">
            <w:rPr>
              <w:noProof/>
            </w:rPr>
            <w:t>I.2 Type de nœuds et firmware</w:t>
          </w:r>
          <w:r>
            <w:rPr>
              <w:noProof/>
            </w:rPr>
            <w:tab/>
          </w:r>
          <w:r>
            <w:rPr>
              <w:noProof/>
            </w:rPr>
            <w:fldChar w:fldCharType="begin"/>
          </w:r>
          <w:r>
            <w:rPr>
              <w:noProof/>
            </w:rPr>
            <w:instrText xml:space="preserve"> PAGEREF _Toc134794970 \h </w:instrText>
          </w:r>
          <w:r>
            <w:rPr>
              <w:noProof/>
            </w:rPr>
          </w:r>
          <w:r>
            <w:rPr>
              <w:noProof/>
            </w:rPr>
            <w:fldChar w:fldCharType="separate"/>
          </w:r>
          <w:r w:rsidR="00EC3F42">
            <w:rPr>
              <w:noProof/>
            </w:rPr>
            <w:t>3</w:t>
          </w:r>
          <w:r>
            <w:rPr>
              <w:noProof/>
            </w:rPr>
            <w:fldChar w:fldCharType="end"/>
          </w:r>
        </w:p>
        <w:p w14:paraId="445EE36E" w14:textId="32F51D78" w:rsidR="002A1A0E" w:rsidRDefault="002A1A0E">
          <w:pPr>
            <w:pStyle w:val="TM2"/>
            <w:rPr>
              <w:rFonts w:eastAsiaTheme="minorEastAsia" w:cstheme="minorBidi"/>
              <w:noProof/>
              <w:kern w:val="2"/>
              <w:szCs w:val="22"/>
              <w:lang w:eastAsia="fr-FR" w:bidi="ar-SA"/>
              <w14:ligatures w14:val="standardContextual"/>
            </w:rPr>
          </w:pPr>
          <w:r w:rsidRPr="007418E2">
            <w:rPr>
              <w:noProof/>
            </w:rPr>
            <w:t>I.3 Scripts d’automatisation</w:t>
          </w:r>
          <w:r>
            <w:rPr>
              <w:noProof/>
            </w:rPr>
            <w:tab/>
          </w:r>
          <w:r>
            <w:rPr>
              <w:noProof/>
            </w:rPr>
            <w:fldChar w:fldCharType="begin"/>
          </w:r>
          <w:r>
            <w:rPr>
              <w:noProof/>
            </w:rPr>
            <w:instrText xml:space="preserve"> PAGEREF _Toc134794971 \h </w:instrText>
          </w:r>
          <w:r>
            <w:rPr>
              <w:noProof/>
            </w:rPr>
          </w:r>
          <w:r>
            <w:rPr>
              <w:noProof/>
            </w:rPr>
            <w:fldChar w:fldCharType="separate"/>
          </w:r>
          <w:r w:rsidR="00EC3F42">
            <w:rPr>
              <w:noProof/>
            </w:rPr>
            <w:t>3</w:t>
          </w:r>
          <w:r>
            <w:rPr>
              <w:noProof/>
            </w:rPr>
            <w:fldChar w:fldCharType="end"/>
          </w:r>
        </w:p>
        <w:p w14:paraId="0747C6CF" w14:textId="22F14F56" w:rsidR="002A1A0E" w:rsidRDefault="002A1A0E">
          <w:pPr>
            <w:pStyle w:val="TM1"/>
            <w:tabs>
              <w:tab w:val="left" w:pos="1100"/>
            </w:tabs>
            <w:rPr>
              <w:rFonts w:eastAsiaTheme="minorEastAsia" w:cstheme="minorBidi"/>
              <w:b w:val="0"/>
              <w:noProof/>
              <w:spacing w:val="0"/>
              <w:kern w:val="2"/>
              <w:szCs w:val="22"/>
              <w:lang w:eastAsia="fr-FR" w:bidi="ar-SA"/>
              <w14:ligatures w14:val="standardContextual"/>
            </w:rPr>
          </w:pPr>
          <w:r w:rsidRPr="007418E2">
            <w:rPr>
              <w:noProof/>
            </w:rPr>
            <w:t>II.</w:t>
          </w:r>
          <w:r>
            <w:rPr>
              <w:rFonts w:eastAsiaTheme="minorEastAsia" w:cstheme="minorBidi"/>
              <w:b w:val="0"/>
              <w:noProof/>
              <w:spacing w:val="0"/>
              <w:kern w:val="2"/>
              <w:szCs w:val="22"/>
              <w:lang w:eastAsia="fr-FR" w:bidi="ar-SA"/>
              <w14:ligatures w14:val="standardContextual"/>
            </w:rPr>
            <w:tab/>
          </w:r>
          <w:r w:rsidRPr="007418E2">
            <w:rPr>
              <w:noProof/>
            </w:rPr>
            <w:t>Description des scenarios</w:t>
          </w:r>
          <w:r>
            <w:rPr>
              <w:noProof/>
            </w:rPr>
            <w:tab/>
          </w:r>
          <w:r>
            <w:rPr>
              <w:noProof/>
            </w:rPr>
            <w:fldChar w:fldCharType="begin"/>
          </w:r>
          <w:r>
            <w:rPr>
              <w:noProof/>
            </w:rPr>
            <w:instrText xml:space="preserve"> PAGEREF _Toc134794972 \h </w:instrText>
          </w:r>
          <w:r>
            <w:rPr>
              <w:noProof/>
            </w:rPr>
          </w:r>
          <w:r>
            <w:rPr>
              <w:noProof/>
            </w:rPr>
            <w:fldChar w:fldCharType="separate"/>
          </w:r>
          <w:r w:rsidR="00EC3F42">
            <w:rPr>
              <w:noProof/>
            </w:rPr>
            <w:t>4</w:t>
          </w:r>
          <w:r>
            <w:rPr>
              <w:noProof/>
            </w:rPr>
            <w:fldChar w:fldCharType="end"/>
          </w:r>
        </w:p>
        <w:p w14:paraId="67A2B07D" w14:textId="4B9B25D0" w:rsidR="002A1A0E" w:rsidRDefault="002A1A0E">
          <w:pPr>
            <w:pStyle w:val="TM2"/>
            <w:rPr>
              <w:rFonts w:eastAsiaTheme="minorEastAsia" w:cstheme="minorBidi"/>
              <w:noProof/>
              <w:kern w:val="2"/>
              <w:szCs w:val="22"/>
              <w:lang w:eastAsia="fr-FR" w:bidi="ar-SA"/>
              <w14:ligatures w14:val="standardContextual"/>
            </w:rPr>
          </w:pPr>
          <w:r w:rsidRPr="007418E2">
            <w:rPr>
              <w:noProof/>
            </w:rPr>
            <w:t>II.1 Configuration des firmwares</w:t>
          </w:r>
          <w:r>
            <w:rPr>
              <w:noProof/>
            </w:rPr>
            <w:tab/>
          </w:r>
          <w:r>
            <w:rPr>
              <w:noProof/>
            </w:rPr>
            <w:fldChar w:fldCharType="begin"/>
          </w:r>
          <w:r>
            <w:rPr>
              <w:noProof/>
            </w:rPr>
            <w:instrText xml:space="preserve"> PAGEREF _Toc134794973 \h </w:instrText>
          </w:r>
          <w:r>
            <w:rPr>
              <w:noProof/>
            </w:rPr>
          </w:r>
          <w:r>
            <w:rPr>
              <w:noProof/>
            </w:rPr>
            <w:fldChar w:fldCharType="separate"/>
          </w:r>
          <w:r w:rsidR="00EC3F42">
            <w:rPr>
              <w:noProof/>
            </w:rPr>
            <w:t>5</w:t>
          </w:r>
          <w:r>
            <w:rPr>
              <w:noProof/>
            </w:rPr>
            <w:fldChar w:fldCharType="end"/>
          </w:r>
        </w:p>
        <w:p w14:paraId="67599B93" w14:textId="05E64463" w:rsidR="002A1A0E" w:rsidRDefault="002A1A0E">
          <w:pPr>
            <w:pStyle w:val="TM2"/>
            <w:rPr>
              <w:rFonts w:eastAsiaTheme="minorEastAsia" w:cstheme="minorBidi"/>
              <w:noProof/>
              <w:kern w:val="2"/>
              <w:szCs w:val="22"/>
              <w:lang w:eastAsia="fr-FR" w:bidi="ar-SA"/>
              <w14:ligatures w14:val="standardContextual"/>
            </w:rPr>
          </w:pPr>
          <w:r w:rsidRPr="007418E2">
            <w:rPr>
              <w:noProof/>
            </w:rPr>
            <w:t>II.2 Configuration des expériences</w:t>
          </w:r>
          <w:r>
            <w:rPr>
              <w:noProof/>
            </w:rPr>
            <w:tab/>
          </w:r>
          <w:r>
            <w:rPr>
              <w:noProof/>
            </w:rPr>
            <w:fldChar w:fldCharType="begin"/>
          </w:r>
          <w:r>
            <w:rPr>
              <w:noProof/>
            </w:rPr>
            <w:instrText xml:space="preserve"> PAGEREF _Toc134794974 \h </w:instrText>
          </w:r>
          <w:r>
            <w:rPr>
              <w:noProof/>
            </w:rPr>
          </w:r>
          <w:r>
            <w:rPr>
              <w:noProof/>
            </w:rPr>
            <w:fldChar w:fldCharType="separate"/>
          </w:r>
          <w:r w:rsidR="00EC3F42">
            <w:rPr>
              <w:noProof/>
            </w:rPr>
            <w:t>5</w:t>
          </w:r>
          <w:r>
            <w:rPr>
              <w:noProof/>
            </w:rPr>
            <w:fldChar w:fldCharType="end"/>
          </w:r>
        </w:p>
        <w:p w14:paraId="73B25361" w14:textId="68A7A765" w:rsidR="002A1A0E" w:rsidRDefault="002A1A0E">
          <w:pPr>
            <w:pStyle w:val="TM1"/>
            <w:tabs>
              <w:tab w:val="left" w:pos="1100"/>
            </w:tabs>
            <w:rPr>
              <w:rFonts w:eastAsiaTheme="minorEastAsia" w:cstheme="minorBidi"/>
              <w:b w:val="0"/>
              <w:noProof/>
              <w:spacing w:val="0"/>
              <w:kern w:val="2"/>
              <w:szCs w:val="22"/>
              <w:lang w:eastAsia="fr-FR" w:bidi="ar-SA"/>
              <w14:ligatures w14:val="standardContextual"/>
            </w:rPr>
          </w:pPr>
          <w:r w:rsidRPr="007418E2">
            <w:rPr>
              <w:noProof/>
            </w:rPr>
            <w:t>III.</w:t>
          </w:r>
          <w:r>
            <w:rPr>
              <w:rFonts w:eastAsiaTheme="minorEastAsia" w:cstheme="minorBidi"/>
              <w:b w:val="0"/>
              <w:noProof/>
              <w:spacing w:val="0"/>
              <w:kern w:val="2"/>
              <w:szCs w:val="22"/>
              <w:lang w:eastAsia="fr-FR" w:bidi="ar-SA"/>
              <w14:ligatures w14:val="standardContextual"/>
            </w:rPr>
            <w:tab/>
          </w:r>
          <w:r w:rsidRPr="007418E2">
            <w:rPr>
              <w:noProof/>
            </w:rPr>
            <w:t>Métriques retenues</w:t>
          </w:r>
          <w:r>
            <w:rPr>
              <w:noProof/>
            </w:rPr>
            <w:tab/>
          </w:r>
          <w:r>
            <w:rPr>
              <w:noProof/>
            </w:rPr>
            <w:fldChar w:fldCharType="begin"/>
          </w:r>
          <w:r>
            <w:rPr>
              <w:noProof/>
            </w:rPr>
            <w:instrText xml:space="preserve"> PAGEREF _Toc134794975 \h </w:instrText>
          </w:r>
          <w:r>
            <w:rPr>
              <w:noProof/>
            </w:rPr>
          </w:r>
          <w:r>
            <w:rPr>
              <w:noProof/>
            </w:rPr>
            <w:fldChar w:fldCharType="separate"/>
          </w:r>
          <w:r w:rsidR="00EC3F42">
            <w:rPr>
              <w:noProof/>
            </w:rPr>
            <w:t>5</w:t>
          </w:r>
          <w:r>
            <w:rPr>
              <w:noProof/>
            </w:rPr>
            <w:fldChar w:fldCharType="end"/>
          </w:r>
        </w:p>
        <w:p w14:paraId="1B35AF8B" w14:textId="26F15A75" w:rsidR="002A1A0E" w:rsidRDefault="002A1A0E">
          <w:pPr>
            <w:pStyle w:val="TM1"/>
            <w:tabs>
              <w:tab w:val="left" w:pos="1100"/>
            </w:tabs>
            <w:rPr>
              <w:rFonts w:eastAsiaTheme="minorEastAsia" w:cstheme="minorBidi"/>
              <w:b w:val="0"/>
              <w:noProof/>
              <w:spacing w:val="0"/>
              <w:kern w:val="2"/>
              <w:szCs w:val="22"/>
              <w:lang w:eastAsia="fr-FR" w:bidi="ar-SA"/>
              <w14:ligatures w14:val="standardContextual"/>
            </w:rPr>
          </w:pPr>
          <w:r w:rsidRPr="007418E2">
            <w:rPr>
              <w:noProof/>
            </w:rPr>
            <w:t>IV.</w:t>
          </w:r>
          <w:r>
            <w:rPr>
              <w:rFonts w:eastAsiaTheme="minorEastAsia" w:cstheme="minorBidi"/>
              <w:b w:val="0"/>
              <w:noProof/>
              <w:spacing w:val="0"/>
              <w:kern w:val="2"/>
              <w:szCs w:val="22"/>
              <w:lang w:eastAsia="fr-FR" w:bidi="ar-SA"/>
              <w14:ligatures w14:val="standardContextual"/>
            </w:rPr>
            <w:tab/>
          </w:r>
          <w:r w:rsidRPr="007418E2">
            <w:rPr>
              <w:noProof/>
            </w:rPr>
            <w:t>Résultats</w:t>
          </w:r>
          <w:r>
            <w:rPr>
              <w:noProof/>
            </w:rPr>
            <w:tab/>
          </w:r>
          <w:r>
            <w:rPr>
              <w:noProof/>
            </w:rPr>
            <w:fldChar w:fldCharType="begin"/>
          </w:r>
          <w:r>
            <w:rPr>
              <w:noProof/>
            </w:rPr>
            <w:instrText xml:space="preserve"> PAGEREF _Toc134794976 \h </w:instrText>
          </w:r>
          <w:r>
            <w:rPr>
              <w:noProof/>
            </w:rPr>
          </w:r>
          <w:r>
            <w:rPr>
              <w:noProof/>
            </w:rPr>
            <w:fldChar w:fldCharType="separate"/>
          </w:r>
          <w:r w:rsidR="00EC3F42">
            <w:rPr>
              <w:noProof/>
            </w:rPr>
            <w:t>6</w:t>
          </w:r>
          <w:r>
            <w:rPr>
              <w:noProof/>
            </w:rPr>
            <w:fldChar w:fldCharType="end"/>
          </w:r>
        </w:p>
        <w:p w14:paraId="759C3259" w14:textId="60849DEF" w:rsidR="002A1A0E" w:rsidRDefault="002A1A0E">
          <w:pPr>
            <w:pStyle w:val="TM2"/>
            <w:rPr>
              <w:rFonts w:eastAsiaTheme="minorEastAsia" w:cstheme="minorBidi"/>
              <w:noProof/>
              <w:kern w:val="2"/>
              <w:szCs w:val="22"/>
              <w:lang w:eastAsia="fr-FR" w:bidi="ar-SA"/>
              <w14:ligatures w14:val="standardContextual"/>
            </w:rPr>
          </w:pPr>
          <w:r w:rsidRPr="007418E2">
            <w:rPr>
              <w:noProof/>
            </w:rPr>
            <w:t>IV.1 Observation de l'évolution de la puissance</w:t>
          </w:r>
          <w:r>
            <w:rPr>
              <w:noProof/>
            </w:rPr>
            <w:tab/>
          </w:r>
          <w:r>
            <w:rPr>
              <w:noProof/>
            </w:rPr>
            <w:fldChar w:fldCharType="begin"/>
          </w:r>
          <w:r>
            <w:rPr>
              <w:noProof/>
            </w:rPr>
            <w:instrText xml:space="preserve"> PAGEREF _Toc134794977 \h </w:instrText>
          </w:r>
          <w:r>
            <w:rPr>
              <w:noProof/>
            </w:rPr>
          </w:r>
          <w:r>
            <w:rPr>
              <w:noProof/>
            </w:rPr>
            <w:fldChar w:fldCharType="separate"/>
          </w:r>
          <w:r w:rsidR="00EC3F42">
            <w:rPr>
              <w:noProof/>
            </w:rPr>
            <w:t>6</w:t>
          </w:r>
          <w:r>
            <w:rPr>
              <w:noProof/>
            </w:rPr>
            <w:fldChar w:fldCharType="end"/>
          </w:r>
        </w:p>
        <w:p w14:paraId="04446BC8" w14:textId="0CD83BBA" w:rsidR="002A1A0E" w:rsidRDefault="002A1A0E">
          <w:pPr>
            <w:pStyle w:val="TM2"/>
            <w:rPr>
              <w:rFonts w:eastAsiaTheme="minorEastAsia" w:cstheme="minorBidi"/>
              <w:noProof/>
              <w:kern w:val="2"/>
              <w:szCs w:val="22"/>
              <w:lang w:eastAsia="fr-FR" w:bidi="ar-SA"/>
              <w14:ligatures w14:val="standardContextual"/>
            </w:rPr>
          </w:pPr>
          <w:r w:rsidRPr="007418E2">
            <w:rPr>
              <w:noProof/>
            </w:rPr>
            <w:t>IV.2 Observation de l'activité radio</w:t>
          </w:r>
          <w:r>
            <w:rPr>
              <w:noProof/>
            </w:rPr>
            <w:tab/>
          </w:r>
          <w:r>
            <w:rPr>
              <w:noProof/>
            </w:rPr>
            <w:fldChar w:fldCharType="begin"/>
          </w:r>
          <w:r>
            <w:rPr>
              <w:noProof/>
            </w:rPr>
            <w:instrText xml:space="preserve"> PAGEREF _Toc134794978 \h </w:instrText>
          </w:r>
          <w:r>
            <w:rPr>
              <w:noProof/>
            </w:rPr>
          </w:r>
          <w:r>
            <w:rPr>
              <w:noProof/>
            </w:rPr>
            <w:fldChar w:fldCharType="separate"/>
          </w:r>
          <w:r w:rsidR="00EC3F42">
            <w:rPr>
              <w:noProof/>
            </w:rPr>
            <w:t>7</w:t>
          </w:r>
          <w:r>
            <w:rPr>
              <w:noProof/>
            </w:rPr>
            <w:fldChar w:fldCharType="end"/>
          </w:r>
        </w:p>
        <w:p w14:paraId="4FE79D6A" w14:textId="401B13B1" w:rsidR="002A1A0E" w:rsidRDefault="002A1A0E">
          <w:pPr>
            <w:pStyle w:val="TM2"/>
            <w:rPr>
              <w:rFonts w:eastAsiaTheme="minorEastAsia" w:cstheme="minorBidi"/>
              <w:noProof/>
              <w:kern w:val="2"/>
              <w:szCs w:val="22"/>
              <w:lang w:eastAsia="fr-FR" w:bidi="ar-SA"/>
              <w14:ligatures w14:val="standardContextual"/>
            </w:rPr>
          </w:pPr>
          <w:r w:rsidRPr="007418E2">
            <w:rPr>
              <w:noProof/>
            </w:rPr>
            <w:t>IV.3 Observation des délais et de pourcentage de réussite</w:t>
          </w:r>
          <w:r>
            <w:rPr>
              <w:noProof/>
            </w:rPr>
            <w:tab/>
          </w:r>
          <w:r>
            <w:rPr>
              <w:noProof/>
            </w:rPr>
            <w:fldChar w:fldCharType="begin"/>
          </w:r>
          <w:r>
            <w:rPr>
              <w:noProof/>
            </w:rPr>
            <w:instrText xml:space="preserve"> PAGEREF _Toc134794979 \h </w:instrText>
          </w:r>
          <w:r>
            <w:rPr>
              <w:noProof/>
            </w:rPr>
          </w:r>
          <w:r>
            <w:rPr>
              <w:noProof/>
            </w:rPr>
            <w:fldChar w:fldCharType="separate"/>
          </w:r>
          <w:r w:rsidR="00EC3F42">
            <w:rPr>
              <w:noProof/>
            </w:rPr>
            <w:t>8</w:t>
          </w:r>
          <w:r>
            <w:rPr>
              <w:noProof/>
            </w:rPr>
            <w:fldChar w:fldCharType="end"/>
          </w:r>
        </w:p>
        <w:p w14:paraId="038EC979" w14:textId="4EC6AED0" w:rsidR="002A1A0E" w:rsidRDefault="002A1A0E">
          <w:pPr>
            <w:pStyle w:val="TM2"/>
            <w:rPr>
              <w:rFonts w:eastAsiaTheme="minorEastAsia" w:cstheme="minorBidi"/>
              <w:noProof/>
              <w:kern w:val="2"/>
              <w:szCs w:val="22"/>
              <w:lang w:eastAsia="fr-FR" w:bidi="ar-SA"/>
              <w14:ligatures w14:val="standardContextual"/>
            </w:rPr>
          </w:pPr>
          <w:r w:rsidRPr="007418E2">
            <w:rPr>
              <w:noProof/>
            </w:rPr>
            <w:t>IV.4 Observation du pourcentage de réussite selon l'orchestrateur</w:t>
          </w:r>
          <w:r>
            <w:rPr>
              <w:noProof/>
            </w:rPr>
            <w:tab/>
          </w:r>
          <w:r>
            <w:rPr>
              <w:noProof/>
            </w:rPr>
            <w:fldChar w:fldCharType="begin"/>
          </w:r>
          <w:r>
            <w:rPr>
              <w:noProof/>
            </w:rPr>
            <w:instrText xml:space="preserve"> PAGEREF _Toc134794980 \h </w:instrText>
          </w:r>
          <w:r>
            <w:rPr>
              <w:noProof/>
            </w:rPr>
          </w:r>
          <w:r>
            <w:rPr>
              <w:noProof/>
            </w:rPr>
            <w:fldChar w:fldCharType="separate"/>
          </w:r>
          <w:r w:rsidR="00EC3F42">
            <w:rPr>
              <w:noProof/>
            </w:rPr>
            <w:t>9</w:t>
          </w:r>
          <w:r>
            <w:rPr>
              <w:noProof/>
            </w:rPr>
            <w:fldChar w:fldCharType="end"/>
          </w:r>
        </w:p>
        <w:p w14:paraId="17D3D1E5" w14:textId="5C5E1AD3" w:rsidR="002A1A0E" w:rsidRDefault="002A1A0E">
          <w:pPr>
            <w:pStyle w:val="TM1"/>
            <w:tabs>
              <w:tab w:val="left" w:pos="1100"/>
            </w:tabs>
            <w:rPr>
              <w:rFonts w:eastAsiaTheme="minorEastAsia" w:cstheme="minorBidi"/>
              <w:b w:val="0"/>
              <w:noProof/>
              <w:spacing w:val="0"/>
              <w:kern w:val="2"/>
              <w:szCs w:val="22"/>
              <w:lang w:eastAsia="fr-FR" w:bidi="ar-SA"/>
              <w14:ligatures w14:val="standardContextual"/>
            </w:rPr>
          </w:pPr>
          <w:r w:rsidRPr="007418E2">
            <w:rPr>
              <w:noProof/>
            </w:rPr>
            <w:t>V.</w:t>
          </w:r>
          <w:r>
            <w:rPr>
              <w:rFonts w:eastAsiaTheme="minorEastAsia" w:cstheme="minorBidi"/>
              <w:b w:val="0"/>
              <w:noProof/>
              <w:spacing w:val="0"/>
              <w:kern w:val="2"/>
              <w:szCs w:val="22"/>
              <w:lang w:eastAsia="fr-FR" w:bidi="ar-SA"/>
              <w14:ligatures w14:val="standardContextual"/>
            </w:rPr>
            <w:tab/>
          </w:r>
          <w:r w:rsidRPr="007418E2">
            <w:rPr>
              <w:noProof/>
            </w:rPr>
            <w:t>Analyse des résultats</w:t>
          </w:r>
          <w:r>
            <w:rPr>
              <w:noProof/>
            </w:rPr>
            <w:tab/>
          </w:r>
          <w:r>
            <w:rPr>
              <w:noProof/>
            </w:rPr>
            <w:fldChar w:fldCharType="begin"/>
          </w:r>
          <w:r>
            <w:rPr>
              <w:noProof/>
            </w:rPr>
            <w:instrText xml:space="preserve"> PAGEREF _Toc134794981 \h </w:instrText>
          </w:r>
          <w:r>
            <w:rPr>
              <w:noProof/>
            </w:rPr>
          </w:r>
          <w:r>
            <w:rPr>
              <w:noProof/>
            </w:rPr>
            <w:fldChar w:fldCharType="separate"/>
          </w:r>
          <w:r w:rsidR="00EC3F42">
            <w:rPr>
              <w:noProof/>
            </w:rPr>
            <w:t>9</w:t>
          </w:r>
          <w:r>
            <w:rPr>
              <w:noProof/>
            </w:rPr>
            <w:fldChar w:fldCharType="end"/>
          </w:r>
        </w:p>
        <w:p w14:paraId="592F8FB1" w14:textId="3427F4BE" w:rsidR="00BF4A47" w:rsidRPr="00F41B3A" w:rsidRDefault="006C2AD6">
          <w:r w:rsidRPr="00F41B3A">
            <w:rPr>
              <w:bCs/>
              <w:color w:val="A6A6A6" w:themeColor="background1" w:themeShade="A6"/>
              <w:spacing w:val="-4"/>
            </w:rPr>
            <w:fldChar w:fldCharType="end"/>
          </w:r>
        </w:p>
      </w:sdtContent>
    </w:sdt>
    <w:p w14:paraId="6460C340" w14:textId="77777777" w:rsidR="001F6A9B" w:rsidRPr="00F41B3A" w:rsidRDefault="001F6A9B" w:rsidP="001F6A9B">
      <w:pPr>
        <w:rPr>
          <w:b/>
          <w:bCs/>
        </w:rPr>
      </w:pPr>
    </w:p>
    <w:p w14:paraId="0609D3B8" w14:textId="77777777" w:rsidR="001F6A9B" w:rsidRPr="00F41B3A" w:rsidRDefault="001F6A9B" w:rsidP="001F6A9B">
      <w:pPr>
        <w:rPr>
          <w:b/>
          <w:bCs/>
        </w:rPr>
      </w:pPr>
    </w:p>
    <w:p w14:paraId="5D7141E9" w14:textId="77777777" w:rsidR="001F6A9B" w:rsidRPr="00F41B3A" w:rsidRDefault="001F6A9B" w:rsidP="001F6A9B">
      <w:pPr>
        <w:rPr>
          <w:b/>
          <w:bCs/>
        </w:rPr>
      </w:pPr>
    </w:p>
    <w:p w14:paraId="0D66591E" w14:textId="77777777" w:rsidR="001F6A9B" w:rsidRPr="00F41B3A" w:rsidRDefault="001F6A9B" w:rsidP="001F6A9B">
      <w:pPr>
        <w:rPr>
          <w:b/>
          <w:bCs/>
        </w:rPr>
      </w:pPr>
    </w:p>
    <w:p w14:paraId="7ADFB3A5" w14:textId="77777777" w:rsidR="001F6A9B" w:rsidRPr="00F41B3A" w:rsidRDefault="001F6A9B" w:rsidP="001F6A9B">
      <w:pPr>
        <w:rPr>
          <w:b/>
          <w:bCs/>
        </w:rPr>
      </w:pPr>
    </w:p>
    <w:p w14:paraId="3FC8B334" w14:textId="77777777" w:rsidR="001F6A9B" w:rsidRPr="00F41B3A" w:rsidRDefault="001F6A9B" w:rsidP="001F6A9B">
      <w:pPr>
        <w:rPr>
          <w:b/>
          <w:bCs/>
        </w:rPr>
      </w:pPr>
    </w:p>
    <w:p w14:paraId="51DE1E08" w14:textId="77777777" w:rsidR="001F6A9B" w:rsidRPr="00F41B3A" w:rsidRDefault="001F6A9B" w:rsidP="001F6A9B">
      <w:pPr>
        <w:rPr>
          <w:b/>
          <w:bCs/>
        </w:rPr>
      </w:pPr>
    </w:p>
    <w:p w14:paraId="2DEA34C8" w14:textId="77777777" w:rsidR="001F6A9B" w:rsidRPr="00F41B3A" w:rsidRDefault="001F6A9B" w:rsidP="001F6A9B">
      <w:pPr>
        <w:rPr>
          <w:b/>
          <w:bCs/>
        </w:rPr>
      </w:pPr>
    </w:p>
    <w:p w14:paraId="117AED5A" w14:textId="77777777" w:rsidR="001F6A9B" w:rsidRPr="00F41B3A" w:rsidRDefault="001F6A9B" w:rsidP="001F6A9B">
      <w:pPr>
        <w:rPr>
          <w:b/>
          <w:bCs/>
        </w:rPr>
      </w:pPr>
    </w:p>
    <w:p w14:paraId="26DA5023" w14:textId="77777777" w:rsidR="001F6A9B" w:rsidRPr="00F41B3A" w:rsidRDefault="001F6A9B" w:rsidP="001F6A9B">
      <w:pPr>
        <w:rPr>
          <w:b/>
          <w:bCs/>
        </w:rPr>
      </w:pPr>
    </w:p>
    <w:p w14:paraId="7CA6F94F" w14:textId="77777777" w:rsidR="001F6A9B" w:rsidRPr="00F41B3A" w:rsidRDefault="001F6A9B" w:rsidP="001F6A9B">
      <w:pPr>
        <w:rPr>
          <w:b/>
          <w:bCs/>
        </w:rPr>
      </w:pPr>
    </w:p>
    <w:p w14:paraId="0EB9B0BD" w14:textId="77777777" w:rsidR="001F6A9B" w:rsidRPr="00F41B3A" w:rsidRDefault="001F6A9B" w:rsidP="001F6A9B">
      <w:pPr>
        <w:rPr>
          <w:b/>
          <w:bCs/>
        </w:rPr>
      </w:pPr>
    </w:p>
    <w:p w14:paraId="05F495C3" w14:textId="77777777" w:rsidR="001F6A9B" w:rsidRPr="00F41B3A" w:rsidRDefault="001F6A9B" w:rsidP="001F6A9B">
      <w:pPr>
        <w:rPr>
          <w:b/>
          <w:bCs/>
        </w:rPr>
      </w:pPr>
    </w:p>
    <w:p w14:paraId="1D0986BA" w14:textId="77777777" w:rsidR="001F6A9B" w:rsidRPr="00F41B3A" w:rsidRDefault="001F6A9B" w:rsidP="001F6A9B">
      <w:pPr>
        <w:rPr>
          <w:b/>
          <w:bCs/>
        </w:rPr>
      </w:pPr>
    </w:p>
    <w:p w14:paraId="51FFA1BD" w14:textId="77777777" w:rsidR="001F6A9B" w:rsidRPr="00F41B3A" w:rsidRDefault="001F6A9B" w:rsidP="001F6A9B">
      <w:pPr>
        <w:rPr>
          <w:b/>
          <w:bCs/>
        </w:rPr>
      </w:pPr>
    </w:p>
    <w:p w14:paraId="527CAAA9" w14:textId="77777777" w:rsidR="001F6A9B" w:rsidRPr="00F41B3A" w:rsidRDefault="001F6A9B" w:rsidP="001F6A9B">
      <w:pPr>
        <w:rPr>
          <w:b/>
          <w:bCs/>
        </w:rPr>
      </w:pPr>
    </w:p>
    <w:p w14:paraId="45D4C4AB" w14:textId="77777777" w:rsidR="001F6A9B" w:rsidRPr="00F41B3A" w:rsidRDefault="001F6A9B" w:rsidP="001F6A9B">
      <w:pPr>
        <w:rPr>
          <w:b/>
          <w:bCs/>
        </w:rPr>
      </w:pPr>
    </w:p>
    <w:p w14:paraId="51D27453" w14:textId="77777777" w:rsidR="001F6A9B" w:rsidRPr="00F41B3A" w:rsidRDefault="001F6A9B" w:rsidP="001F6A9B">
      <w:pPr>
        <w:rPr>
          <w:b/>
          <w:bCs/>
        </w:rPr>
      </w:pPr>
    </w:p>
    <w:p w14:paraId="5F360E24" w14:textId="77777777" w:rsidR="001F6A9B" w:rsidRPr="00F41B3A" w:rsidRDefault="001F6A9B" w:rsidP="001F6A9B">
      <w:pPr>
        <w:rPr>
          <w:b/>
          <w:bCs/>
        </w:rPr>
      </w:pPr>
    </w:p>
    <w:p w14:paraId="43D3D5A3" w14:textId="77777777" w:rsidR="001F6A9B" w:rsidRPr="00F41B3A" w:rsidRDefault="001F6A9B" w:rsidP="001F6A9B">
      <w:pPr>
        <w:rPr>
          <w:b/>
          <w:bCs/>
        </w:rPr>
      </w:pPr>
    </w:p>
    <w:p w14:paraId="0E1930E5" w14:textId="77777777" w:rsidR="001F6A9B" w:rsidRPr="00F41B3A" w:rsidRDefault="001F6A9B" w:rsidP="001F6A9B">
      <w:pPr>
        <w:rPr>
          <w:b/>
          <w:bCs/>
        </w:rPr>
      </w:pPr>
    </w:p>
    <w:p w14:paraId="702374A0" w14:textId="77777777" w:rsidR="001F6A9B" w:rsidRPr="00F41B3A" w:rsidRDefault="001F6A9B" w:rsidP="001F6A9B">
      <w:pPr>
        <w:rPr>
          <w:b/>
          <w:bCs/>
        </w:rPr>
      </w:pPr>
    </w:p>
    <w:p w14:paraId="3940CCB6" w14:textId="77777777" w:rsidR="001F6A9B" w:rsidRPr="00F41B3A" w:rsidRDefault="001F6A9B" w:rsidP="001F6A9B">
      <w:pPr>
        <w:rPr>
          <w:b/>
          <w:bCs/>
        </w:rPr>
      </w:pPr>
    </w:p>
    <w:p w14:paraId="6B2B9F90" w14:textId="77777777" w:rsidR="001F6A9B" w:rsidRPr="00F41B3A" w:rsidRDefault="001F6A9B" w:rsidP="001F6A9B">
      <w:pPr>
        <w:rPr>
          <w:b/>
          <w:bCs/>
        </w:rPr>
      </w:pPr>
    </w:p>
    <w:p w14:paraId="10A7B305" w14:textId="77777777" w:rsidR="001F6A9B" w:rsidRPr="00F41B3A" w:rsidRDefault="001F6A9B" w:rsidP="001F6A9B">
      <w:pPr>
        <w:rPr>
          <w:b/>
          <w:bCs/>
        </w:rPr>
      </w:pPr>
    </w:p>
    <w:p w14:paraId="5F357187" w14:textId="77777777" w:rsidR="001F6A9B" w:rsidRPr="00F41B3A" w:rsidRDefault="001F6A9B" w:rsidP="001F6A9B">
      <w:pPr>
        <w:rPr>
          <w:b/>
          <w:bCs/>
        </w:rPr>
      </w:pPr>
    </w:p>
    <w:p w14:paraId="64BB7F31" w14:textId="77777777" w:rsidR="001F6A9B" w:rsidRPr="00F41B3A" w:rsidRDefault="001F6A9B" w:rsidP="001F6A9B">
      <w:pPr>
        <w:rPr>
          <w:b/>
          <w:bCs/>
        </w:rPr>
      </w:pPr>
    </w:p>
    <w:p w14:paraId="78E7BC68" w14:textId="77777777" w:rsidR="001F6A9B" w:rsidRPr="00F41B3A" w:rsidRDefault="001F6A9B" w:rsidP="001F6A9B">
      <w:pPr>
        <w:rPr>
          <w:b/>
          <w:bCs/>
        </w:rPr>
      </w:pPr>
    </w:p>
    <w:p w14:paraId="767AA005" w14:textId="77777777" w:rsidR="001F6A9B" w:rsidRPr="00F41B3A" w:rsidRDefault="001F6A9B" w:rsidP="001F6A9B">
      <w:pPr>
        <w:rPr>
          <w:b/>
          <w:bCs/>
        </w:rPr>
      </w:pPr>
    </w:p>
    <w:p w14:paraId="63C6A1AC" w14:textId="77777777" w:rsidR="001F6A9B" w:rsidRPr="00F41B3A" w:rsidRDefault="001F6A9B" w:rsidP="001F6A9B">
      <w:pPr>
        <w:rPr>
          <w:b/>
          <w:bCs/>
        </w:rPr>
      </w:pPr>
    </w:p>
    <w:p w14:paraId="4F736229" w14:textId="77777777" w:rsidR="001F6A9B" w:rsidRPr="00F41B3A" w:rsidRDefault="001F6A9B" w:rsidP="001F6A9B">
      <w:pPr>
        <w:rPr>
          <w:b/>
          <w:bCs/>
        </w:rPr>
      </w:pPr>
    </w:p>
    <w:p w14:paraId="7081A3CE" w14:textId="77777777" w:rsidR="001F6A9B" w:rsidRPr="00F41B3A" w:rsidRDefault="001F6A9B" w:rsidP="001F6A9B"/>
    <w:p w14:paraId="2AEB41D5" w14:textId="77777777" w:rsidR="00C40DEE" w:rsidRPr="00F41B3A" w:rsidRDefault="00C40DEE" w:rsidP="001F6A9B"/>
    <w:p w14:paraId="750BB812" w14:textId="77777777" w:rsidR="00AB16C6" w:rsidRPr="00F41B3A" w:rsidRDefault="00AB16C6" w:rsidP="001F6A9B"/>
    <w:p w14:paraId="7D1059CC" w14:textId="515810EA" w:rsidR="00AB16C6" w:rsidRPr="00F41B3A" w:rsidRDefault="00AB16C6" w:rsidP="00AB16C6">
      <w:pPr>
        <w:pStyle w:val="Titre"/>
        <w:numPr>
          <w:ilvl w:val="0"/>
          <w:numId w:val="9"/>
        </w:numPr>
        <w:rPr>
          <w:lang w:val="fr-FR"/>
        </w:rPr>
      </w:pPr>
      <w:bookmarkStart w:id="2" w:name="_Toc134794968"/>
      <w:r w:rsidRPr="00F41B3A">
        <w:rPr>
          <w:lang w:val="fr-FR"/>
        </w:rPr>
        <w:lastRenderedPageBreak/>
        <w:t>Structure du projet</w:t>
      </w:r>
      <w:bookmarkEnd w:id="2"/>
    </w:p>
    <w:p w14:paraId="50340A33" w14:textId="77777777" w:rsidR="00AB16C6" w:rsidRPr="00F41B3A" w:rsidRDefault="00AB16C6" w:rsidP="00AB16C6">
      <w:pPr>
        <w:pStyle w:val="Corpsdetexte"/>
      </w:pPr>
    </w:p>
    <w:p w14:paraId="2B11CCE4" w14:textId="57AE27CE" w:rsidR="00AF2FEC" w:rsidRPr="00F41B3A" w:rsidRDefault="00AF2FEC" w:rsidP="00AF2FEC">
      <w:pPr>
        <w:pStyle w:val="Sous-titre"/>
        <w:rPr>
          <w:lang w:val="fr-FR"/>
        </w:rPr>
      </w:pPr>
      <w:bookmarkStart w:id="3" w:name="_Toc134794969"/>
      <w:r w:rsidRPr="00F41B3A">
        <w:rPr>
          <w:lang w:val="fr-FR"/>
        </w:rPr>
        <w:t>I.1 Présentation du projet</w:t>
      </w:r>
      <w:bookmarkEnd w:id="3"/>
    </w:p>
    <w:p w14:paraId="3EED27BD" w14:textId="54B3C5BA" w:rsidR="00AF2FEC" w:rsidRPr="00F41B3A" w:rsidRDefault="00AF2FEC" w:rsidP="00AF2FEC">
      <w:r w:rsidRPr="00F41B3A">
        <w:tab/>
        <w:t>L'objectif de ce projet est de comparer les performances du protocole TSCH</w:t>
      </w:r>
      <w:r w:rsidR="00DD15A4" w:rsidRPr="00F41B3A">
        <w:t xml:space="preserve"> </w:t>
      </w:r>
      <w:r w:rsidR="00984A14">
        <w:t xml:space="preserve">à CSMA en mode </w:t>
      </w:r>
      <w:r w:rsidR="00443ADF">
        <w:t>non-beacon</w:t>
      </w:r>
      <w:r w:rsidR="00984A14">
        <w:t xml:space="preserve"> </w:t>
      </w:r>
      <w:r w:rsidRPr="00F41B3A">
        <w:t xml:space="preserve">et </w:t>
      </w:r>
      <w:r w:rsidR="00984A14">
        <w:t xml:space="preserve">de comparer les performances de l'ordonnanceur </w:t>
      </w:r>
      <w:r w:rsidRPr="00F41B3A">
        <w:t xml:space="preserve">Orchestra </w:t>
      </w:r>
      <w:r w:rsidR="00984A14">
        <w:t xml:space="preserve">à </w:t>
      </w:r>
      <w:r w:rsidR="00443ADF">
        <w:t xml:space="preserve">celui par défaut de Contiki : </w:t>
      </w:r>
      <w:r w:rsidR="00984A14">
        <w:t>6TiSCH</w:t>
      </w:r>
      <w:r w:rsidR="00443ADF">
        <w:t>,</w:t>
      </w:r>
      <w:r w:rsidR="00984A14">
        <w:t xml:space="preserve"> </w:t>
      </w:r>
      <w:r w:rsidRPr="00F41B3A">
        <w:t xml:space="preserve">dans </w:t>
      </w:r>
      <w:r w:rsidR="00DD15A4" w:rsidRPr="00F41B3A">
        <w:t>un</w:t>
      </w:r>
      <w:r w:rsidRPr="00F41B3A">
        <w:t xml:space="preserve"> réseau IoT avec différentes configurations.</w:t>
      </w:r>
      <w:r w:rsidR="003A1001" w:rsidRPr="00F41B3A">
        <w:t xml:space="preserve"> </w:t>
      </w:r>
      <w:r w:rsidR="00737B79" w:rsidRPr="00F41B3A">
        <w:t>E</w:t>
      </w:r>
      <w:r w:rsidR="003A1001" w:rsidRPr="00F41B3A">
        <w:t xml:space="preserve">n effet, </w:t>
      </w:r>
      <w:r w:rsidR="00DD15A4" w:rsidRPr="00F41B3A">
        <w:rPr>
          <w:rStyle w:val="Accentuation"/>
        </w:rPr>
        <w:t>Time Slotted Channel Hopping (TSCH)</w:t>
      </w:r>
      <w:r w:rsidR="00DD15A4" w:rsidRPr="00F41B3A">
        <w:rPr>
          <w:rStyle w:val="Appelnotedebasdep"/>
        </w:rPr>
        <w:footnoteReference w:id="2"/>
      </w:r>
      <w:r w:rsidR="00DD15A4" w:rsidRPr="00F41B3A">
        <w:t xml:space="preserve"> est un protocole MAC qui permet de réduire la consommation d'énergie et d'augmenter l</w:t>
      </w:r>
      <w:r w:rsidR="00BA3017">
        <w:t>a fiabilité du réseau</w:t>
      </w:r>
      <w:r w:rsidR="003A1001" w:rsidRPr="00F41B3A">
        <w:t xml:space="preserve"> et</w:t>
      </w:r>
      <w:r w:rsidR="00DD15A4" w:rsidRPr="00F41B3A">
        <w:t xml:space="preserve"> </w:t>
      </w:r>
      <w:r w:rsidR="00DD15A4" w:rsidRPr="00F41B3A">
        <w:rPr>
          <w:rStyle w:val="Accentuation"/>
        </w:rPr>
        <w:t>Orchestra</w:t>
      </w:r>
      <w:r w:rsidR="00DD15A4" w:rsidRPr="00F41B3A">
        <w:rPr>
          <w:rStyle w:val="Appelnotedebasdep"/>
        </w:rPr>
        <w:footnoteReference w:id="3"/>
      </w:r>
      <w:r w:rsidR="00DD15A4" w:rsidRPr="00F41B3A">
        <w:t xml:space="preserve"> </w:t>
      </w:r>
      <w:r w:rsidR="00513C64" w:rsidRPr="00F41B3A">
        <w:t>est une solution d'ordonnancement autonome pour TSCH</w:t>
      </w:r>
      <w:r w:rsidR="003F4600" w:rsidRPr="00F41B3A">
        <w:t xml:space="preserve"> </w:t>
      </w:r>
      <w:r w:rsidR="00D7081C" w:rsidRPr="00F41B3A">
        <w:t>qui permet</w:t>
      </w:r>
      <w:r w:rsidR="003F4600" w:rsidRPr="00F41B3A">
        <w:t xml:space="preserve">, </w:t>
      </w:r>
      <w:r w:rsidR="00F748A4" w:rsidRPr="00F41B3A">
        <w:t>avec l’utilisation de</w:t>
      </w:r>
      <w:r w:rsidR="00737B79" w:rsidRPr="00F41B3A">
        <w:t xml:space="preserve"> </w:t>
      </w:r>
      <w:r w:rsidR="00737B79" w:rsidRPr="00F41B3A">
        <w:rPr>
          <w:rStyle w:val="Accentuation"/>
        </w:rPr>
        <w:t>RPL</w:t>
      </w:r>
      <w:r w:rsidR="00737B79" w:rsidRPr="00F41B3A">
        <w:rPr>
          <w:rStyle w:val="Appelnotedebasdep"/>
        </w:rPr>
        <w:footnoteReference w:id="4"/>
      </w:r>
      <w:r w:rsidR="003F4600" w:rsidRPr="00F41B3A">
        <w:t xml:space="preserve">, </w:t>
      </w:r>
      <w:r w:rsidR="00D7081C" w:rsidRPr="00F41B3A">
        <w:t>d</w:t>
      </w:r>
      <w:r w:rsidR="004F51AC">
        <w:t>'améliorer</w:t>
      </w:r>
      <w:r w:rsidR="00D7081C" w:rsidRPr="00F41B3A">
        <w:t xml:space="preserve"> </w:t>
      </w:r>
      <w:r w:rsidR="004F51AC">
        <w:t>l'équilibre</w:t>
      </w:r>
      <w:r w:rsidR="00D7081C" w:rsidRPr="00F41B3A">
        <w:t xml:space="preserve"> latence</w:t>
      </w:r>
      <w:r w:rsidR="004F51AC">
        <w:t>-énergie</w:t>
      </w:r>
      <w:r w:rsidR="00D7081C" w:rsidRPr="00F41B3A">
        <w:t xml:space="preserve"> et</w:t>
      </w:r>
      <w:r w:rsidR="004F51AC">
        <w:t xml:space="preserve"> de réduire</w:t>
      </w:r>
      <w:r w:rsidR="00D7081C" w:rsidRPr="00F41B3A">
        <w:t xml:space="preserve"> la perte de paquets réseau</w:t>
      </w:r>
      <w:r w:rsidR="00DB4745" w:rsidRPr="00F41B3A">
        <w:t>x</w:t>
      </w:r>
      <w:r w:rsidR="003F4600" w:rsidRPr="00F41B3A">
        <w:t xml:space="preserve">. </w:t>
      </w:r>
    </w:p>
    <w:p w14:paraId="6BC7BF69" w14:textId="77777777" w:rsidR="00DD15A4" w:rsidRPr="00F41B3A" w:rsidRDefault="00DD15A4" w:rsidP="00AF2FEC"/>
    <w:p w14:paraId="0AAE3887" w14:textId="5C8508AC" w:rsidR="00A57233" w:rsidRPr="00F41B3A" w:rsidRDefault="00DD15A4" w:rsidP="00F748A4">
      <w:r w:rsidRPr="00F41B3A">
        <w:tab/>
      </w:r>
      <w:r w:rsidR="003F4600" w:rsidRPr="00F41B3A">
        <w:t>Pour réaliser ce projet, nous utilisons</w:t>
      </w:r>
      <w:r w:rsidR="00F748A4" w:rsidRPr="00F41B3A">
        <w:t xml:space="preserve"> la plateforme de test</w:t>
      </w:r>
      <w:r w:rsidR="003F4600" w:rsidRPr="00F41B3A">
        <w:t xml:space="preserve"> </w:t>
      </w:r>
      <w:r w:rsidR="003F4600" w:rsidRPr="00F41B3A">
        <w:rPr>
          <w:rStyle w:val="Accentuation"/>
        </w:rPr>
        <w:t>IoTLab</w:t>
      </w:r>
      <w:r w:rsidR="00F748A4" w:rsidRPr="00F41B3A">
        <w:rPr>
          <w:rStyle w:val="Accentuation"/>
        </w:rPr>
        <w:t xml:space="preserve"> </w:t>
      </w:r>
      <w:r w:rsidR="00F748A4" w:rsidRPr="00F41B3A">
        <w:t xml:space="preserve">qui </w:t>
      </w:r>
      <w:r w:rsidR="003F4600" w:rsidRPr="00F41B3A">
        <w:t xml:space="preserve">permet de déployer des expériences sur des </w:t>
      </w:r>
      <w:r w:rsidR="00F748A4" w:rsidRPr="00F41B3A">
        <w:t>nœuds</w:t>
      </w:r>
      <w:r w:rsidR="003F4600" w:rsidRPr="00F41B3A">
        <w:t xml:space="preserve"> IoT réels</w:t>
      </w:r>
      <w:r w:rsidR="00F748A4" w:rsidRPr="00F41B3A">
        <w:t xml:space="preserve"> via une API ou </w:t>
      </w:r>
      <w:r w:rsidR="004343DF" w:rsidRPr="00F41B3A">
        <w:t xml:space="preserve">en ligne de commande </w:t>
      </w:r>
      <w:r w:rsidR="00F748A4" w:rsidRPr="00F41B3A">
        <w:t>via une connexion SSH</w:t>
      </w:r>
      <w:r w:rsidR="0026715F" w:rsidRPr="00F41B3A">
        <w:t>.</w:t>
      </w:r>
      <w:r w:rsidR="006C2AD6" w:rsidRPr="00F41B3A">
        <w:t xml:space="preserve"> </w:t>
      </w:r>
      <w:r w:rsidR="004343DF" w:rsidRPr="00F41B3A">
        <w:t xml:space="preserve">Ainsi, nous </w:t>
      </w:r>
      <w:r w:rsidR="003A1001" w:rsidRPr="00F41B3A">
        <w:t xml:space="preserve">avons créés des expériences contenant différents </w:t>
      </w:r>
      <w:r w:rsidR="004343DF" w:rsidRPr="00F41B3A">
        <w:t>nœuds utilisant TSCH et Orchestra</w:t>
      </w:r>
      <w:r w:rsidR="003A1001" w:rsidRPr="00F41B3A">
        <w:t>. Nous avons mis en place des groupes d'expérience</w:t>
      </w:r>
      <w:r w:rsidR="00CA748A" w:rsidRPr="00F41B3A">
        <w:t>s</w:t>
      </w:r>
      <w:r w:rsidR="003A1001" w:rsidRPr="00F41B3A">
        <w:t xml:space="preserve"> ciblés sur </w:t>
      </w:r>
      <w:r w:rsidR="00CA748A" w:rsidRPr="00F41B3A">
        <w:t>l'analyse d'</w:t>
      </w:r>
      <w:r w:rsidR="003A1001" w:rsidRPr="00F41B3A">
        <w:t>une métrique particulière</w:t>
      </w:r>
      <w:r w:rsidR="00CA748A" w:rsidRPr="00F41B3A">
        <w:t>,</w:t>
      </w:r>
      <w:r w:rsidR="003A1001" w:rsidRPr="00F41B3A">
        <w:t xml:space="preserve"> où chaque expérience contenait des configurations différentes. </w:t>
      </w:r>
      <w:r w:rsidR="009F26C9" w:rsidRPr="00F41B3A">
        <w:t>De ce fait, nous avons pu obtenir des résultats que nous avons pu analyser.</w:t>
      </w:r>
    </w:p>
    <w:p w14:paraId="4C7942A2" w14:textId="6A564552" w:rsidR="00DD15A4" w:rsidRPr="00F41B3A" w:rsidRDefault="00DD15A4" w:rsidP="00AF2FEC">
      <w:r w:rsidRPr="00F41B3A">
        <w:t xml:space="preserve"> </w:t>
      </w:r>
    </w:p>
    <w:p w14:paraId="37872A3F" w14:textId="5BB01CBC" w:rsidR="00AB16C6" w:rsidRPr="00F41B3A" w:rsidRDefault="00AB16C6" w:rsidP="004D492A">
      <w:pPr>
        <w:pStyle w:val="Sous-titre"/>
        <w:rPr>
          <w:lang w:val="fr-FR"/>
        </w:rPr>
      </w:pPr>
      <w:bookmarkStart w:id="4" w:name="_Toc134794970"/>
      <w:r w:rsidRPr="00F41B3A">
        <w:rPr>
          <w:lang w:val="fr-FR"/>
        </w:rPr>
        <w:t>I.</w:t>
      </w:r>
      <w:r w:rsidR="00AF2FEC" w:rsidRPr="00F41B3A">
        <w:rPr>
          <w:lang w:val="fr-FR"/>
        </w:rPr>
        <w:t>2</w:t>
      </w:r>
      <w:r w:rsidRPr="00F41B3A">
        <w:rPr>
          <w:lang w:val="fr-FR"/>
        </w:rPr>
        <w:t xml:space="preserve"> </w:t>
      </w:r>
      <w:r w:rsidR="00585009" w:rsidRPr="00F41B3A">
        <w:rPr>
          <w:lang w:val="fr-FR"/>
        </w:rPr>
        <w:t>Type de n</w:t>
      </w:r>
      <w:r w:rsidRPr="00F41B3A">
        <w:rPr>
          <w:lang w:val="fr-FR"/>
        </w:rPr>
        <w:t xml:space="preserve">œuds </w:t>
      </w:r>
      <w:r w:rsidR="00585009" w:rsidRPr="00F41B3A">
        <w:rPr>
          <w:lang w:val="fr-FR"/>
        </w:rPr>
        <w:t>et firmware</w:t>
      </w:r>
      <w:bookmarkEnd w:id="4"/>
    </w:p>
    <w:p w14:paraId="66C9382F" w14:textId="77F45662" w:rsidR="00585009" w:rsidRPr="00F41B3A" w:rsidRDefault="00AB16C6" w:rsidP="00AB16C6">
      <w:r w:rsidRPr="00F41B3A">
        <w:tab/>
        <w:t xml:space="preserve">Pour ce projet, nous avons utilisé deux types de nœuds : </w:t>
      </w:r>
      <w:r w:rsidRPr="00F41B3A">
        <w:rPr>
          <w:rStyle w:val="Accentuation"/>
        </w:rPr>
        <w:t>coordinateur</w:t>
      </w:r>
      <w:r w:rsidRPr="00F41B3A">
        <w:t xml:space="preserve"> et </w:t>
      </w:r>
      <w:r w:rsidRPr="00F41B3A">
        <w:rPr>
          <w:rStyle w:val="Accentuation"/>
        </w:rPr>
        <w:t>sender</w:t>
      </w:r>
      <w:r w:rsidRPr="00F41B3A">
        <w:t xml:space="preserve">. Les nœuds type </w:t>
      </w:r>
      <w:r w:rsidRPr="00F41B3A">
        <w:rPr>
          <w:rStyle w:val="Accentuation"/>
        </w:rPr>
        <w:t>coordinateur</w:t>
      </w:r>
      <w:r w:rsidRPr="00F41B3A">
        <w:t xml:space="preserve"> ont pour objectif de synchroniser les nœud</w:t>
      </w:r>
      <w:r w:rsidR="00333141" w:rsidRPr="00F41B3A">
        <w:t xml:space="preserve">s, ils reçoivent des trames de données des </w:t>
      </w:r>
      <w:r w:rsidR="00333141" w:rsidRPr="00F41B3A">
        <w:rPr>
          <w:rStyle w:val="Accentuation"/>
        </w:rPr>
        <w:t>sender</w:t>
      </w:r>
      <w:r w:rsidR="00333141" w:rsidRPr="00F41B3A">
        <w:t xml:space="preserve"> et leur renvoient une trame de données</w:t>
      </w:r>
      <w:r w:rsidRPr="00F41B3A">
        <w:t xml:space="preserve">. Les nœuds type </w:t>
      </w:r>
      <w:r w:rsidRPr="00F41B3A">
        <w:rPr>
          <w:rStyle w:val="Accentuation"/>
        </w:rPr>
        <w:t>sender</w:t>
      </w:r>
      <w:r w:rsidRPr="00F41B3A">
        <w:t xml:space="preserve"> ont pour objectif d</w:t>
      </w:r>
      <w:r w:rsidR="00333141" w:rsidRPr="00F41B3A">
        <w:t>'envoyer d</w:t>
      </w:r>
      <w:r w:rsidRPr="00F41B3A">
        <w:t xml:space="preserve">es trames de données </w:t>
      </w:r>
      <w:r w:rsidR="00333141" w:rsidRPr="00F41B3A">
        <w:t xml:space="preserve">au </w:t>
      </w:r>
      <w:r w:rsidRPr="00F41B3A">
        <w:t xml:space="preserve">coordinateur. </w:t>
      </w:r>
      <w:r w:rsidR="00AF2FEC" w:rsidRPr="00F41B3A">
        <w:t>Ainsi, c</w:t>
      </w:r>
      <w:r w:rsidRPr="00F41B3A">
        <w:t xml:space="preserve">haque type </w:t>
      </w:r>
      <w:r w:rsidR="00AF2FEC" w:rsidRPr="00F41B3A">
        <w:t xml:space="preserve">de nœud </w:t>
      </w:r>
      <w:r w:rsidRPr="00F41B3A">
        <w:t xml:space="preserve">possède un firmware écrit en C : </w:t>
      </w:r>
      <w:r w:rsidRPr="00F41B3A">
        <w:rPr>
          <w:rStyle w:val="Accentuation"/>
        </w:rPr>
        <w:t>coordinateur.c</w:t>
      </w:r>
      <w:r w:rsidRPr="00F41B3A">
        <w:t xml:space="preserve"> et </w:t>
      </w:r>
      <w:r w:rsidRPr="00F41B3A">
        <w:rPr>
          <w:rStyle w:val="Accentuation"/>
        </w:rPr>
        <w:t>sender.c</w:t>
      </w:r>
      <w:r w:rsidRPr="00F41B3A">
        <w:t xml:space="preserve">. </w:t>
      </w:r>
      <w:r w:rsidR="00E26E1D" w:rsidRPr="00F41B3A">
        <w:t xml:space="preserve">Un </w:t>
      </w:r>
      <w:r w:rsidR="00E26E1D" w:rsidRPr="00F41B3A">
        <w:rPr>
          <w:rStyle w:val="Accentuation"/>
        </w:rPr>
        <w:t>Makefile</w:t>
      </w:r>
      <w:r w:rsidR="00E26E1D" w:rsidRPr="00F41B3A">
        <w:t xml:space="preserve"> fournit avec les firmware permet de construire les exécutables (en </w:t>
      </w:r>
      <w:r w:rsidR="00E26E1D" w:rsidRPr="00F41B3A">
        <w:rPr>
          <w:rStyle w:val="Accentuation"/>
        </w:rPr>
        <w:t>.iotlab</w:t>
      </w:r>
      <w:r w:rsidR="00E26E1D" w:rsidRPr="00F41B3A">
        <w:t>) adaptés aux nœuds IoT de la plateforme</w:t>
      </w:r>
      <w:r w:rsidR="00372BC9" w:rsidRPr="00F41B3A">
        <w:t>. Il permet de choisir le protocole MAC à implémenter ainsi que son orchestrateur</w:t>
      </w:r>
      <w:r w:rsidR="00E26E1D" w:rsidRPr="00F41B3A">
        <w:t>.</w:t>
      </w:r>
      <w:r w:rsidR="005D5F1C" w:rsidRPr="00F41B3A">
        <w:t xml:space="preserve"> Un fichier de configuration nommé </w:t>
      </w:r>
      <w:r w:rsidR="005D5F1C" w:rsidRPr="00F41B3A">
        <w:rPr>
          <w:rStyle w:val="Accentuation"/>
        </w:rPr>
        <w:t>project-conf.h</w:t>
      </w:r>
      <w:r w:rsidR="005D5F1C" w:rsidRPr="00F41B3A">
        <w:t xml:space="preserve"> permet de modifier la configuration de TSCH et Orchestra</w:t>
      </w:r>
      <w:r w:rsidR="00FA1047" w:rsidRPr="00F41B3A">
        <w:t>.</w:t>
      </w:r>
      <w:r w:rsidR="00585009" w:rsidRPr="00F41B3A">
        <w:t xml:space="preserve"> Pour chaque expérience, nous avons décidé d'implémenter un coordinateur et plusieurs sender afin de d'observer chaque métrique sur ce coordinateur en particulier. La principale raison de ce choix est que nous pensons que si plusieurs coordinateurs sont implémentés, la charge répartit entre eux ne sera pas forcément la même d'une expérience à une autre et ainsi, faussera les résultats.</w:t>
      </w:r>
    </w:p>
    <w:p w14:paraId="74945BAE" w14:textId="77777777" w:rsidR="00AB16C6" w:rsidRPr="00F41B3A" w:rsidRDefault="00AB16C6" w:rsidP="00AB16C6">
      <w:pPr>
        <w:pStyle w:val="Corpsdetexte"/>
      </w:pPr>
    </w:p>
    <w:p w14:paraId="11A91843" w14:textId="00DC3C7C" w:rsidR="00AB16C6" w:rsidRPr="00F41B3A" w:rsidRDefault="00263105" w:rsidP="00263105">
      <w:pPr>
        <w:pStyle w:val="Sous-titre"/>
        <w:rPr>
          <w:lang w:val="fr-FR"/>
        </w:rPr>
      </w:pPr>
      <w:bookmarkStart w:id="5" w:name="_Toc134794971"/>
      <w:r w:rsidRPr="00F41B3A">
        <w:rPr>
          <w:lang w:val="fr-FR"/>
        </w:rPr>
        <w:t>I.3 Scripts d’automatisation</w:t>
      </w:r>
      <w:bookmarkStart w:id="6" w:name="Scripts"/>
      <w:bookmarkEnd w:id="5"/>
      <w:r w:rsidRPr="00F41B3A">
        <w:rPr>
          <w:lang w:val="fr-FR"/>
        </w:rPr>
        <w:t xml:space="preserve"> </w:t>
      </w:r>
    </w:p>
    <w:bookmarkEnd w:id="6"/>
    <w:p w14:paraId="1D482669" w14:textId="69A71F2E" w:rsidR="00C46631" w:rsidRPr="00F41B3A" w:rsidRDefault="00544A34" w:rsidP="00C46631">
      <w:r w:rsidRPr="00F41B3A">
        <w:tab/>
      </w:r>
      <w:r w:rsidR="00C46631" w:rsidRPr="00F41B3A">
        <w:t xml:space="preserve">Pour automatiser le déploiement des expériences, nous avons créé des scripts qui nous permettent de déployer des expériences sur la plateforme IoTLab, de surveiller la consommation d'énergie des nœuds, de récupérer le trafic réseau et de l'analyser. </w:t>
      </w:r>
    </w:p>
    <w:p w14:paraId="5779A5EF" w14:textId="77777777" w:rsidR="00C40DEE" w:rsidRPr="00F41B3A" w:rsidRDefault="00C40DEE" w:rsidP="00C46631"/>
    <w:p w14:paraId="1D44E225" w14:textId="4ECEB43A" w:rsidR="00435EB3" w:rsidRPr="00F41B3A" w:rsidRDefault="00435EB3" w:rsidP="00C46631">
      <w:pPr>
        <w:rPr>
          <w:rStyle w:val="lev"/>
        </w:rPr>
      </w:pPr>
      <w:r w:rsidRPr="00F41B3A">
        <w:rPr>
          <w:rStyle w:val="lev"/>
        </w:rPr>
        <w:t>Script bash :</w:t>
      </w:r>
    </w:p>
    <w:p w14:paraId="492DE85B" w14:textId="3A189BA9" w:rsidR="00C46631" w:rsidRPr="00F41B3A" w:rsidRDefault="00B63EAF" w:rsidP="00C46631">
      <w:r w:rsidRPr="00F41B3A">
        <w:rPr>
          <w:rStyle w:val="Accentuation"/>
        </w:rPr>
        <w:t>s</w:t>
      </w:r>
      <w:r w:rsidR="00C46631" w:rsidRPr="00F41B3A">
        <w:rPr>
          <w:rStyle w:val="Accentuation"/>
        </w:rPr>
        <w:t>ubmit.sh</w:t>
      </w:r>
      <w:r w:rsidR="00C46631" w:rsidRPr="00F41B3A">
        <w:t xml:space="preserve"> : ce script permet de déployer une expérience sur la plateforme IoTLab. Il prend en paramètre le nom de l'expérience, la durée de l'expérience, le nombre de nœuds</w:t>
      </w:r>
      <w:r w:rsidR="0006344D" w:rsidRPr="00F41B3A">
        <w:t xml:space="preserve">, </w:t>
      </w:r>
      <w:r w:rsidR="00C46631" w:rsidRPr="00F41B3A">
        <w:t xml:space="preserve">le site sur lequel </w:t>
      </w:r>
      <w:r w:rsidR="00C46631" w:rsidRPr="00F41B3A">
        <w:lastRenderedPageBreak/>
        <w:t>l'expérience doit être déployée</w:t>
      </w:r>
      <w:r w:rsidR="0006344D" w:rsidRPr="00F41B3A">
        <w:t xml:space="preserve"> et le type de protocole MAC utilisé (CSMA ou TSCH)</w:t>
      </w:r>
      <w:r w:rsidR="00C46631" w:rsidRPr="00F41B3A">
        <w:t>. Il crée un fichier JSON contenant les informations de l'expérience et l'envoie à l'API IoTLab. Il attend ensuite que l'expérience soit déployée et affiche l'ID de l'expérience.</w:t>
      </w:r>
    </w:p>
    <w:p w14:paraId="5CD58BE6" w14:textId="23661CC2" w:rsidR="00B63EAF" w:rsidRPr="00F41B3A" w:rsidRDefault="00B63EAF" w:rsidP="00C46631">
      <w:r w:rsidRPr="00F41B3A">
        <w:rPr>
          <w:rStyle w:val="Accentuation"/>
        </w:rPr>
        <w:t>check_free_node.sh</w:t>
      </w:r>
      <w:r w:rsidRPr="00F41B3A">
        <w:t xml:space="preserve"> : ce script permet de vérifier le nombre de nœuds disponibles sur un site. Il prend en paramètre le nom du site. Il affiche les nœuds disponibles sur le site.</w:t>
      </w:r>
    </w:p>
    <w:p w14:paraId="577B981E" w14:textId="0A066A90" w:rsidR="00D225FF" w:rsidRPr="00F41B3A" w:rsidRDefault="00D225FF" w:rsidP="00C46631">
      <w:r w:rsidRPr="00F41B3A">
        <w:rPr>
          <w:rStyle w:val="Accentuation"/>
        </w:rPr>
        <w:t>stop.sh</w:t>
      </w:r>
      <w:r w:rsidRPr="00F41B3A">
        <w:t xml:space="preserve"> : ce script permet d'arrêter une expérience. Il prend en paramètre l'ID de l'expérience à arrêter. Il envoie une requête à l'API IoTLab pour arrêter l'expérience.</w:t>
      </w:r>
    </w:p>
    <w:p w14:paraId="5333411B" w14:textId="090061DD" w:rsidR="00C46631" w:rsidRPr="00F41B3A" w:rsidRDefault="00B63EAF" w:rsidP="00986E10">
      <w:pPr>
        <w:rPr>
          <w:i/>
          <w:iCs/>
        </w:rPr>
      </w:pPr>
      <w:r w:rsidRPr="00F41B3A">
        <w:rPr>
          <w:rStyle w:val="Accentuation"/>
        </w:rPr>
        <w:t>m</w:t>
      </w:r>
      <w:r w:rsidR="00C46631" w:rsidRPr="00F41B3A">
        <w:rPr>
          <w:rStyle w:val="Accentuation"/>
        </w:rPr>
        <w:t>onitor.sh</w:t>
      </w:r>
      <w:r w:rsidR="00C46631" w:rsidRPr="00F41B3A">
        <w:t xml:space="preserve"> : ce script permet de </w:t>
      </w:r>
      <w:r w:rsidR="00380B15" w:rsidRPr="00F41B3A">
        <w:t>lancer une expérience avec une métrique à observer (puissance consommée ou activité radio)</w:t>
      </w:r>
      <w:r w:rsidR="00C46631" w:rsidRPr="00F41B3A">
        <w:t>. Il prend en paramètre le nom de l'expérience, la durée de l'expérience, le nombre de nœuds</w:t>
      </w:r>
      <w:r w:rsidR="0006344D" w:rsidRPr="00F41B3A">
        <w:t xml:space="preserve">, </w:t>
      </w:r>
      <w:r w:rsidR="00C46631" w:rsidRPr="00F41B3A">
        <w:t xml:space="preserve">la métrique à observer </w:t>
      </w:r>
      <w:r w:rsidR="0006344D" w:rsidRPr="00F41B3A">
        <w:t>et le type de protocole MAC utilisé (CSMA ou TSCH)</w:t>
      </w:r>
      <w:r w:rsidR="00C46631" w:rsidRPr="00F41B3A">
        <w:t xml:space="preserve">. Il </w:t>
      </w:r>
      <w:r w:rsidR="00380B15" w:rsidRPr="00F41B3A">
        <w:t xml:space="preserve">est ensuite possible d'afficher les résultats de l'expérience avec le script </w:t>
      </w:r>
      <w:r w:rsidR="00380B15" w:rsidRPr="00F41B3A">
        <w:rPr>
          <w:rStyle w:val="Accentuation"/>
        </w:rPr>
        <w:t>monitor.py</w:t>
      </w:r>
      <w:r w:rsidR="00C46631" w:rsidRPr="00F41B3A">
        <w:t xml:space="preserve">. </w:t>
      </w:r>
      <w:r w:rsidR="00986E10" w:rsidRPr="00F41B3A">
        <w:rPr>
          <w:i/>
          <w:iCs/>
        </w:rPr>
        <w:t xml:space="preserve">Ce script ne peut pas sélectionner le site de l'expérience, car via une connexion </w:t>
      </w:r>
      <w:r w:rsidR="00986E10" w:rsidRPr="00F41B3A">
        <w:rPr>
          <w:rStyle w:val="Accentuation"/>
        </w:rPr>
        <w:t>SSH</w:t>
      </w:r>
      <w:r w:rsidR="00986E10" w:rsidRPr="00F41B3A">
        <w:rPr>
          <w:i/>
          <w:iCs/>
        </w:rPr>
        <w:t>, il est uniquement possible de récupérer les informations de puissance et d'activité radio sur le site lié à son compte IoTLab.</w:t>
      </w:r>
    </w:p>
    <w:p w14:paraId="07800E31" w14:textId="1356A18F" w:rsidR="00A10CBA" w:rsidRPr="00F41B3A" w:rsidRDefault="001B6FAC" w:rsidP="00380B15">
      <w:r w:rsidRPr="00F41B3A">
        <w:rPr>
          <w:rStyle w:val="Accentuation"/>
        </w:rPr>
        <w:t>n</w:t>
      </w:r>
      <w:r w:rsidR="00C46631" w:rsidRPr="00F41B3A">
        <w:rPr>
          <w:rStyle w:val="Accentuation"/>
        </w:rPr>
        <w:t>etcat.sh</w:t>
      </w:r>
      <w:r w:rsidR="00C46631" w:rsidRPr="00F41B3A">
        <w:t xml:space="preserve"> : ce script permet de récupérer le trafic réseau. Il prend en paramètre le nom de l'expérience, la durée de l'expérience, le nombre de nœuds</w:t>
      </w:r>
      <w:r w:rsidR="00612AB9" w:rsidRPr="00F41B3A">
        <w:t xml:space="preserve">, </w:t>
      </w:r>
      <w:r w:rsidR="00C46631" w:rsidRPr="00F41B3A">
        <w:t>le site sur lequel l'expérience doit être déployée</w:t>
      </w:r>
      <w:r w:rsidR="00612AB9" w:rsidRPr="00F41B3A">
        <w:t xml:space="preserve"> et le type de protocole MAC utilisé (CSMA ou TSCH).</w:t>
      </w:r>
      <w:r w:rsidR="00C46631" w:rsidRPr="00F41B3A">
        <w:t xml:space="preserve"> Il récupère les données du trafic réseau de chaque </w:t>
      </w:r>
      <w:r w:rsidR="004F4D72" w:rsidRPr="00F41B3A">
        <w:t>nœud</w:t>
      </w:r>
      <w:r w:rsidR="00C46631" w:rsidRPr="00F41B3A">
        <w:t xml:space="preserve"> jusqu'à la fin de l'expérience. Les données sont écrites dans des fichiers t</w:t>
      </w:r>
      <w:r w:rsidR="004F4D72" w:rsidRPr="00F41B3A">
        <w:t>e</w:t>
      </w:r>
      <w:r w:rsidR="00C46631" w:rsidRPr="00F41B3A">
        <w:t>xt</w:t>
      </w:r>
      <w:r w:rsidR="004F4D72" w:rsidRPr="00F41B3A">
        <w:t>e</w:t>
      </w:r>
      <w:r w:rsidR="00C46631" w:rsidRPr="00F41B3A">
        <w:t xml:space="preserve"> sauvegardés dans </w:t>
      </w:r>
      <w:r w:rsidR="004F4D72" w:rsidRPr="00F41B3A">
        <w:t>un répertoire nommé</w:t>
      </w:r>
      <w:r w:rsidR="00C46631" w:rsidRPr="00F41B3A">
        <w:t xml:space="preserve"> </w:t>
      </w:r>
      <w:r w:rsidR="00C46631" w:rsidRPr="00F41B3A">
        <w:rPr>
          <w:rStyle w:val="Accentuation"/>
        </w:rPr>
        <w:t>netcat</w:t>
      </w:r>
      <w:r w:rsidR="00C46631" w:rsidRPr="00F41B3A">
        <w:t>.</w:t>
      </w:r>
    </w:p>
    <w:p w14:paraId="4BD17BAE" w14:textId="60AEF39F" w:rsidR="00380B15" w:rsidRDefault="00380B15" w:rsidP="00380B15">
      <w:r w:rsidRPr="00F41B3A">
        <w:rPr>
          <w:rStyle w:val="Accentuation"/>
        </w:rPr>
        <w:t>s</w:t>
      </w:r>
      <w:r w:rsidR="00E7275B">
        <w:rPr>
          <w:rStyle w:val="Accentuation"/>
        </w:rPr>
        <w:t>erial</w:t>
      </w:r>
      <w:r w:rsidRPr="00F41B3A">
        <w:rPr>
          <w:rStyle w:val="Accentuation"/>
        </w:rPr>
        <w:t>.sh</w:t>
      </w:r>
      <w:r w:rsidRPr="00F41B3A">
        <w:t xml:space="preserve"> : ce script permet de sauvegarder le trafic réseau global via la commande </w:t>
      </w:r>
      <w:r w:rsidRPr="00F41B3A">
        <w:rPr>
          <w:rStyle w:val="Accentuation"/>
        </w:rPr>
        <w:t>serial_aggregator</w:t>
      </w:r>
      <w:r w:rsidRPr="00F41B3A">
        <w:t xml:space="preserve">. Il prend les mêmes paramètres que le script </w:t>
      </w:r>
      <w:r w:rsidRPr="00F41B3A">
        <w:rPr>
          <w:rStyle w:val="Accentuation"/>
        </w:rPr>
        <w:t>netcat.sh</w:t>
      </w:r>
      <w:r w:rsidRPr="00F41B3A">
        <w:t xml:space="preserve">. Les résultats sont sauvegardés dans des fichiers textes dans le dossier </w:t>
      </w:r>
      <w:r w:rsidRPr="00F41B3A">
        <w:rPr>
          <w:rStyle w:val="Accentuation"/>
        </w:rPr>
        <w:t>s</w:t>
      </w:r>
      <w:r w:rsidR="00FD03D2">
        <w:rPr>
          <w:rStyle w:val="Accentuation"/>
        </w:rPr>
        <w:t>e</w:t>
      </w:r>
      <w:r w:rsidRPr="00F41B3A">
        <w:rPr>
          <w:rStyle w:val="Accentuation"/>
        </w:rPr>
        <w:t>r</w:t>
      </w:r>
      <w:r w:rsidR="00FD03D2">
        <w:rPr>
          <w:rStyle w:val="Accentuation"/>
        </w:rPr>
        <w:t>ial</w:t>
      </w:r>
      <w:r w:rsidRPr="00F41B3A">
        <w:t>.</w:t>
      </w:r>
    </w:p>
    <w:p w14:paraId="627E7106" w14:textId="232B82B4" w:rsidR="002A2A9B" w:rsidRPr="00A6167E" w:rsidRDefault="002A2A9B" w:rsidP="00380B15">
      <w:pPr>
        <w:rPr>
          <w:rFonts w:ascii="Calibri" w:hAnsi="Calibri"/>
          <w:i/>
          <w:iCs/>
          <w:color w:val="948A54" w:themeColor="background2" w:themeShade="80"/>
        </w:rPr>
      </w:pPr>
      <w:r w:rsidRPr="00F41B3A">
        <w:rPr>
          <w:rStyle w:val="Accentuation"/>
        </w:rPr>
        <w:t>monitor_netcat.sh</w:t>
      </w:r>
      <w:r w:rsidRPr="00F41B3A">
        <w:t xml:space="preserve"> : ce script permet de lancer une expérience avec une métrique à observer (puissance consommée ou activité radio) et de récupérer le trafique réseau. Il prend en paramètre le nom de l'expérience, la durée de l'expérience, le nombre de nœuds, la métrique à observer et le type de protocole MAC utilisé (CSMA ou TSCH). Il est basé sur </w:t>
      </w:r>
      <w:r w:rsidRPr="00F41B3A">
        <w:rPr>
          <w:rStyle w:val="Accentuation"/>
        </w:rPr>
        <w:t>monitor.sh</w:t>
      </w:r>
      <w:r w:rsidRPr="00F41B3A">
        <w:t xml:space="preserve"> et </w:t>
      </w:r>
      <w:r w:rsidRPr="00F41B3A">
        <w:rPr>
          <w:rStyle w:val="Accentuation"/>
        </w:rPr>
        <w:t>netcat.sh</w:t>
      </w:r>
      <w:r w:rsidRPr="00F41B3A">
        <w:t>.</w:t>
      </w:r>
    </w:p>
    <w:p w14:paraId="2542EFE8" w14:textId="77777777" w:rsidR="0095139D" w:rsidRPr="00F41B3A" w:rsidRDefault="0095139D" w:rsidP="0036132B"/>
    <w:p w14:paraId="05B95324" w14:textId="4A87596D" w:rsidR="0095139D" w:rsidRPr="00F41B3A" w:rsidRDefault="0095139D" w:rsidP="0036132B">
      <w:r w:rsidRPr="00F41B3A">
        <w:t xml:space="preserve">Il est important de préciser que chaque script est indépendant l'un de l'autre ainsi, </w:t>
      </w:r>
      <w:r w:rsidRPr="00F41B3A">
        <w:rPr>
          <w:rStyle w:val="Accentuation"/>
        </w:rPr>
        <w:t>submit.sh</w:t>
      </w:r>
      <w:r w:rsidRPr="00F41B3A">
        <w:t xml:space="preserve"> n'est pas obligatoire pour exécuter </w:t>
      </w:r>
      <w:r w:rsidRPr="00F41B3A">
        <w:rPr>
          <w:rStyle w:val="Accentuation"/>
        </w:rPr>
        <w:t>netcat.sh</w:t>
      </w:r>
      <w:r w:rsidR="002A2A9B">
        <w:t xml:space="preserve">, </w:t>
      </w:r>
      <w:r w:rsidR="002A2A9B" w:rsidRPr="002A2A9B">
        <w:rPr>
          <w:rStyle w:val="Accentuation"/>
        </w:rPr>
        <w:t>serial.sh</w:t>
      </w:r>
      <w:r w:rsidR="002A2A9B">
        <w:t>,</w:t>
      </w:r>
      <w:r w:rsidRPr="00F41B3A">
        <w:t xml:space="preserve"> </w:t>
      </w:r>
      <w:r w:rsidRPr="00F41B3A">
        <w:rPr>
          <w:rStyle w:val="Accentuation"/>
        </w:rPr>
        <w:t>monitor.sh</w:t>
      </w:r>
      <w:r w:rsidR="002A2A9B">
        <w:rPr>
          <w:rStyle w:val="Accentuation"/>
        </w:rPr>
        <w:t xml:space="preserve"> </w:t>
      </w:r>
      <w:r w:rsidR="002A2A9B">
        <w:t xml:space="preserve">et </w:t>
      </w:r>
      <w:r w:rsidR="002A2A9B" w:rsidRPr="00F41B3A">
        <w:rPr>
          <w:rStyle w:val="Accentuation"/>
        </w:rPr>
        <w:t>monitor_netcat.sh</w:t>
      </w:r>
      <w:r w:rsidR="002A2A9B">
        <w:t>.</w:t>
      </w:r>
    </w:p>
    <w:p w14:paraId="73A74B6D" w14:textId="77777777" w:rsidR="00435EB3" w:rsidRPr="00F41B3A" w:rsidRDefault="00435EB3" w:rsidP="0036132B"/>
    <w:p w14:paraId="15DC8634" w14:textId="684127B8" w:rsidR="00435EB3" w:rsidRPr="00F41B3A" w:rsidRDefault="00435EB3" w:rsidP="0036132B">
      <w:pPr>
        <w:rPr>
          <w:rStyle w:val="lev"/>
        </w:rPr>
      </w:pPr>
      <w:r w:rsidRPr="00F41B3A">
        <w:rPr>
          <w:rStyle w:val="lev"/>
        </w:rPr>
        <w:t>Script python :</w:t>
      </w:r>
    </w:p>
    <w:p w14:paraId="07D39A9C" w14:textId="2DEC8DFD" w:rsidR="00435EB3" w:rsidRPr="00F41B3A" w:rsidRDefault="00435EB3" w:rsidP="0036132B">
      <w:r w:rsidRPr="00F41B3A">
        <w:rPr>
          <w:rStyle w:val="Accentuation"/>
        </w:rPr>
        <w:t>monitor.py</w:t>
      </w:r>
      <w:r w:rsidRPr="00F41B3A">
        <w:t xml:space="preserve"> : </w:t>
      </w:r>
      <w:r w:rsidR="0082630E" w:rsidRPr="00F41B3A">
        <w:t>ce script permet d'observer la puissance consommée et/ou l'activité radio des nœuds. Il prend en paramètre l'ID de l'expérience, si l'on souhaite observer la puissance consommée ou l'activité radio, le type de nœud à observer (coordinateur ou sender)</w:t>
      </w:r>
      <w:r w:rsidR="006B0561">
        <w:t xml:space="preserve"> si la métrique mesurée est la puissance</w:t>
      </w:r>
      <w:r w:rsidR="0082630E" w:rsidRPr="00F41B3A">
        <w:t xml:space="preserve"> et le résultat souhaité, si l'argument est laissé pour vide une valeur est affichée dans le terminal (puissance moyenne </w:t>
      </w:r>
      <w:r w:rsidR="002C6505" w:rsidRPr="00F41B3A">
        <w:t xml:space="preserve">consommée </w:t>
      </w:r>
      <w:r w:rsidR="0082630E" w:rsidRPr="00F41B3A">
        <w:t>ou</w:t>
      </w:r>
      <w:r w:rsidR="002C6505" w:rsidRPr="00F41B3A">
        <w:t xml:space="preserve"> duty cycle de chaque channel</w:t>
      </w:r>
      <w:r w:rsidR="0082630E" w:rsidRPr="00F41B3A">
        <w:t>), sinon il affiche directement les graphes (</w:t>
      </w:r>
      <w:r w:rsidR="0082630E" w:rsidRPr="00F41B3A">
        <w:rPr>
          <w:rStyle w:val="Accentuation"/>
        </w:rPr>
        <w:t>plot</w:t>
      </w:r>
      <w:r w:rsidR="0082630E" w:rsidRPr="00F41B3A">
        <w:t>)</w:t>
      </w:r>
      <w:r w:rsidR="00AB690B" w:rsidRPr="00F41B3A">
        <w:t>.</w:t>
      </w:r>
    </w:p>
    <w:p w14:paraId="06562DB3" w14:textId="6B8081D3" w:rsidR="003A7E20" w:rsidRPr="00F41B3A" w:rsidRDefault="007B6B34" w:rsidP="003A7E20">
      <w:r w:rsidRPr="00F41B3A">
        <w:rPr>
          <w:rStyle w:val="Accentuation"/>
        </w:rPr>
        <w:t>netcat.py</w:t>
      </w:r>
      <w:r w:rsidRPr="00F41B3A">
        <w:t xml:space="preserve"> :</w:t>
      </w:r>
      <w:r w:rsidR="00BA774B" w:rsidRPr="00F41B3A">
        <w:t xml:space="preserve"> ce script permet d'observer le temps de connexion au réseau, le pourcentage de réussite </w:t>
      </w:r>
      <w:r w:rsidR="004D6220">
        <w:t xml:space="preserve">applicatif </w:t>
      </w:r>
      <w:r w:rsidR="00BA774B" w:rsidRPr="00F41B3A">
        <w:t xml:space="preserve">de transmission de données (PDR) et la durée </w:t>
      </w:r>
      <w:r w:rsidR="003C08D0">
        <w:t xml:space="preserve">applicative </w:t>
      </w:r>
      <w:r w:rsidR="00BA774B" w:rsidRPr="00F41B3A">
        <w:t xml:space="preserve">d'un ping en fonction du nombre de </w:t>
      </w:r>
      <w:r w:rsidR="00E12322" w:rsidRPr="00F41B3A">
        <w:t>nœuds</w:t>
      </w:r>
      <w:r w:rsidR="00BA774B" w:rsidRPr="00F41B3A">
        <w:t>. Il en résulte trois graphes, où les résultats pour CSMA et TSCH sont affichés. Il ne prend pas de paramètre.</w:t>
      </w:r>
      <w:r w:rsidR="003A7E20">
        <w:t xml:space="preserve"> </w:t>
      </w:r>
    </w:p>
    <w:p w14:paraId="3D142E3C" w14:textId="77777777" w:rsidR="00BA774B" w:rsidRPr="00F41B3A" w:rsidRDefault="00BA774B" w:rsidP="0036132B"/>
    <w:p w14:paraId="5D5391CF" w14:textId="272EC57A" w:rsidR="00BA774B" w:rsidRPr="00F41B3A" w:rsidRDefault="00BA774B" w:rsidP="0036132B">
      <w:r w:rsidRPr="00F41B3A">
        <w:t>Chaque scripte python nécessite d'être exécuté dans le répertoire courant du Git.</w:t>
      </w:r>
    </w:p>
    <w:p w14:paraId="3E9CE496" w14:textId="5B786AA9" w:rsidR="001F6A9B" w:rsidRPr="00F41B3A" w:rsidRDefault="001F6A9B" w:rsidP="001F6A9B">
      <w:pPr>
        <w:pStyle w:val="Titre"/>
        <w:numPr>
          <w:ilvl w:val="0"/>
          <w:numId w:val="9"/>
        </w:numPr>
        <w:rPr>
          <w:lang w:val="fr-FR"/>
        </w:rPr>
      </w:pPr>
      <w:bookmarkStart w:id="7" w:name="_Toc134794972"/>
      <w:r w:rsidRPr="00F41B3A">
        <w:rPr>
          <w:lang w:val="fr-FR"/>
        </w:rPr>
        <w:lastRenderedPageBreak/>
        <w:t>Description des scenarios</w:t>
      </w:r>
      <w:bookmarkEnd w:id="7"/>
    </w:p>
    <w:p w14:paraId="5E3BC170" w14:textId="00D664F4" w:rsidR="00DF0223" w:rsidRPr="00F41B3A" w:rsidRDefault="00DF0223" w:rsidP="00DF0223">
      <w:pPr>
        <w:pStyle w:val="Sous-titre"/>
        <w:rPr>
          <w:lang w:val="fr-FR"/>
        </w:rPr>
      </w:pPr>
    </w:p>
    <w:p w14:paraId="5FEBC7DF" w14:textId="3D66C348" w:rsidR="001F6A9B" w:rsidRPr="00F41B3A" w:rsidRDefault="004C577A" w:rsidP="001F6A9B">
      <w:r w:rsidRPr="00F41B3A">
        <w:tab/>
        <w:t>Pour les scénarios choisis, nous avons modifiés plusieurs aspects de la configuration</w:t>
      </w:r>
      <w:r w:rsidR="00B344C7" w:rsidRPr="00F41B3A">
        <w:t xml:space="preserve"> des firmwares (protocole MAC, orchestrateur etc…)</w:t>
      </w:r>
      <w:r w:rsidRPr="00F41B3A">
        <w:t xml:space="preserve"> et réalisés plusieurs expériences avec des caractéristiques différentes. </w:t>
      </w:r>
    </w:p>
    <w:p w14:paraId="74C06691" w14:textId="77777777" w:rsidR="004C577A" w:rsidRPr="00F41B3A" w:rsidRDefault="004C577A" w:rsidP="001F6A9B"/>
    <w:p w14:paraId="2CD55A6B" w14:textId="0851B2D9" w:rsidR="004C577A" w:rsidRPr="00F41B3A" w:rsidRDefault="004C577A" w:rsidP="004D492A">
      <w:pPr>
        <w:pStyle w:val="Sous-titre"/>
        <w:rPr>
          <w:lang w:val="fr-FR"/>
        </w:rPr>
      </w:pPr>
      <w:bookmarkStart w:id="8" w:name="_Toc134794973"/>
      <w:r w:rsidRPr="00F41B3A">
        <w:rPr>
          <w:lang w:val="fr-FR"/>
        </w:rPr>
        <w:t xml:space="preserve">II.1 </w:t>
      </w:r>
      <w:r w:rsidR="004D492A" w:rsidRPr="00F41B3A">
        <w:rPr>
          <w:lang w:val="fr-FR"/>
        </w:rPr>
        <w:t>Configuration des firmwares</w:t>
      </w:r>
      <w:bookmarkEnd w:id="8"/>
    </w:p>
    <w:p w14:paraId="757FFDAC" w14:textId="70205E80" w:rsidR="004C577A" w:rsidRPr="00F41B3A" w:rsidRDefault="004C577A" w:rsidP="004C577A">
      <w:r w:rsidRPr="00F41B3A">
        <w:tab/>
        <w:t xml:space="preserve">Le but de </w:t>
      </w:r>
      <w:r w:rsidR="00692590" w:rsidRPr="00F41B3A">
        <w:t>ce</w:t>
      </w:r>
      <w:r w:rsidRPr="00F41B3A">
        <w:t xml:space="preserve"> projet est d'analyser les performances de TSCH et Orchestra, nous avons donc décidé d'adopter comme scénario, un cas où ils seraient utilisés et un autre cas où ils ne seraient pas. Ainsi, nous avons découpés nos scénarios de configuration en trois grands cas :</w:t>
      </w:r>
    </w:p>
    <w:p w14:paraId="1A5A0A26" w14:textId="77777777" w:rsidR="004C577A" w:rsidRPr="00F41B3A" w:rsidRDefault="004C577A" w:rsidP="004C577A"/>
    <w:tbl>
      <w:tblPr>
        <w:tblStyle w:val="Grilledutableau"/>
        <w:tblW w:w="0" w:type="auto"/>
        <w:tblLook w:val="04A0" w:firstRow="1" w:lastRow="0" w:firstColumn="1" w:lastColumn="0" w:noHBand="0" w:noVBand="1"/>
      </w:tblPr>
      <w:tblGrid>
        <w:gridCol w:w="1843"/>
        <w:gridCol w:w="2268"/>
        <w:gridCol w:w="2410"/>
        <w:gridCol w:w="2542"/>
        <w:gridCol w:w="10"/>
      </w:tblGrid>
      <w:tr w:rsidR="004C577A" w:rsidRPr="00F41B3A" w14:paraId="2D29AC1E" w14:textId="77777777" w:rsidTr="004C577A">
        <w:tc>
          <w:tcPr>
            <w:tcW w:w="1843" w:type="dxa"/>
            <w:tcBorders>
              <w:top w:val="nil"/>
              <w:left w:val="nil"/>
              <w:bottom w:val="nil"/>
              <w:right w:val="nil"/>
            </w:tcBorders>
            <w:shd w:val="clear" w:color="auto" w:fill="002060"/>
          </w:tcPr>
          <w:p w14:paraId="09F759DB" w14:textId="77777777" w:rsidR="004C577A" w:rsidRPr="00F41B3A" w:rsidRDefault="004C577A" w:rsidP="004C577A">
            <w:pPr>
              <w:jc w:val="center"/>
            </w:pPr>
          </w:p>
        </w:tc>
        <w:tc>
          <w:tcPr>
            <w:tcW w:w="2268" w:type="dxa"/>
            <w:tcBorders>
              <w:top w:val="nil"/>
              <w:left w:val="nil"/>
              <w:bottom w:val="nil"/>
              <w:right w:val="nil"/>
            </w:tcBorders>
            <w:shd w:val="clear" w:color="auto" w:fill="002060"/>
          </w:tcPr>
          <w:p w14:paraId="713ED683" w14:textId="04AD7CDB" w:rsidR="004C577A" w:rsidRPr="00F41B3A" w:rsidRDefault="004C577A" w:rsidP="004C577A">
            <w:pPr>
              <w:jc w:val="center"/>
            </w:pPr>
            <w:r w:rsidRPr="00F41B3A">
              <w:t>CSMA</w:t>
            </w:r>
          </w:p>
        </w:tc>
        <w:tc>
          <w:tcPr>
            <w:tcW w:w="2410" w:type="dxa"/>
            <w:tcBorders>
              <w:top w:val="nil"/>
              <w:left w:val="nil"/>
              <w:bottom w:val="nil"/>
              <w:right w:val="nil"/>
            </w:tcBorders>
            <w:shd w:val="clear" w:color="auto" w:fill="002060"/>
          </w:tcPr>
          <w:p w14:paraId="12B84306" w14:textId="24E98147" w:rsidR="004C577A" w:rsidRPr="00F41B3A" w:rsidRDefault="004C577A" w:rsidP="004C577A">
            <w:pPr>
              <w:jc w:val="center"/>
            </w:pPr>
            <w:r w:rsidRPr="00F41B3A">
              <w:t>TSCH</w:t>
            </w:r>
          </w:p>
        </w:tc>
        <w:tc>
          <w:tcPr>
            <w:tcW w:w="2542" w:type="dxa"/>
            <w:gridSpan w:val="2"/>
            <w:tcBorders>
              <w:top w:val="nil"/>
              <w:left w:val="nil"/>
              <w:bottom w:val="nil"/>
              <w:right w:val="nil"/>
            </w:tcBorders>
            <w:shd w:val="clear" w:color="auto" w:fill="002060"/>
          </w:tcPr>
          <w:p w14:paraId="41EFF227" w14:textId="5D6F4841" w:rsidR="004C577A" w:rsidRPr="00F41B3A" w:rsidRDefault="004C577A" w:rsidP="004C577A">
            <w:pPr>
              <w:jc w:val="center"/>
            </w:pPr>
            <w:r w:rsidRPr="00F41B3A">
              <w:t>Orchestra</w:t>
            </w:r>
          </w:p>
        </w:tc>
      </w:tr>
      <w:tr w:rsidR="004C577A" w:rsidRPr="00F41B3A" w14:paraId="14B10BBE" w14:textId="77777777" w:rsidTr="004C577A">
        <w:tc>
          <w:tcPr>
            <w:tcW w:w="1843" w:type="dxa"/>
            <w:tcBorders>
              <w:top w:val="nil"/>
              <w:left w:val="nil"/>
              <w:bottom w:val="nil"/>
              <w:right w:val="nil"/>
            </w:tcBorders>
            <w:shd w:val="clear" w:color="auto" w:fill="D9D9D9" w:themeFill="background1" w:themeFillShade="D9"/>
          </w:tcPr>
          <w:p w14:paraId="32BCCE98" w14:textId="09C58C86" w:rsidR="004C577A" w:rsidRPr="00F41B3A" w:rsidRDefault="004C577A" w:rsidP="004C577A">
            <w:pPr>
              <w:jc w:val="center"/>
            </w:pPr>
            <w:r w:rsidRPr="00F41B3A">
              <w:t>Cas n°1</w:t>
            </w:r>
          </w:p>
        </w:tc>
        <w:tc>
          <w:tcPr>
            <w:tcW w:w="2268" w:type="dxa"/>
            <w:tcBorders>
              <w:top w:val="nil"/>
              <w:left w:val="nil"/>
              <w:bottom w:val="nil"/>
              <w:right w:val="nil"/>
            </w:tcBorders>
            <w:shd w:val="clear" w:color="auto" w:fill="D9D9D9" w:themeFill="background1" w:themeFillShade="D9"/>
          </w:tcPr>
          <w:p w14:paraId="104E72F1" w14:textId="1133BDA8" w:rsidR="004C577A" w:rsidRPr="00F41B3A" w:rsidRDefault="004C577A" w:rsidP="004C577A">
            <w:pPr>
              <w:jc w:val="center"/>
            </w:pPr>
            <w:r w:rsidRPr="00F41B3A">
              <w:rPr>
                <w:rFonts w:ascii="Segoe UI Symbol" w:hAnsi="Segoe UI Symbol" w:cs="Segoe UI Symbol"/>
              </w:rPr>
              <w:t>✓</w:t>
            </w:r>
          </w:p>
        </w:tc>
        <w:tc>
          <w:tcPr>
            <w:tcW w:w="2410" w:type="dxa"/>
            <w:tcBorders>
              <w:top w:val="nil"/>
              <w:left w:val="nil"/>
              <w:bottom w:val="nil"/>
              <w:right w:val="nil"/>
            </w:tcBorders>
            <w:shd w:val="clear" w:color="auto" w:fill="D9D9D9" w:themeFill="background1" w:themeFillShade="D9"/>
          </w:tcPr>
          <w:p w14:paraId="2C9C333C" w14:textId="08FF99EC" w:rsidR="004C577A" w:rsidRPr="00F41B3A" w:rsidRDefault="004C577A" w:rsidP="004C577A">
            <w:pPr>
              <w:jc w:val="center"/>
            </w:pPr>
            <w:r w:rsidRPr="00F41B3A">
              <w:rPr>
                <w:rFonts w:ascii="Segoe UI Symbol" w:hAnsi="Segoe UI Symbol" w:cs="Segoe UI Symbol"/>
              </w:rPr>
              <w:t>✕</w:t>
            </w:r>
          </w:p>
        </w:tc>
        <w:tc>
          <w:tcPr>
            <w:tcW w:w="2542" w:type="dxa"/>
            <w:gridSpan w:val="2"/>
            <w:tcBorders>
              <w:top w:val="nil"/>
              <w:left w:val="nil"/>
              <w:bottom w:val="nil"/>
              <w:right w:val="nil"/>
            </w:tcBorders>
            <w:shd w:val="clear" w:color="auto" w:fill="D9D9D9" w:themeFill="background1" w:themeFillShade="D9"/>
          </w:tcPr>
          <w:p w14:paraId="7F665AA9" w14:textId="7FCB77C3" w:rsidR="004C577A" w:rsidRPr="00F41B3A" w:rsidRDefault="004C577A" w:rsidP="004C577A">
            <w:pPr>
              <w:jc w:val="center"/>
            </w:pPr>
            <w:r w:rsidRPr="00F41B3A">
              <w:rPr>
                <w:rFonts w:ascii="Segoe UI Symbol" w:hAnsi="Segoe UI Symbol" w:cs="Segoe UI Symbol"/>
              </w:rPr>
              <w:t>✕</w:t>
            </w:r>
          </w:p>
        </w:tc>
      </w:tr>
      <w:tr w:rsidR="004C577A" w:rsidRPr="00F41B3A" w14:paraId="63BAC558" w14:textId="77777777" w:rsidTr="004C577A">
        <w:tc>
          <w:tcPr>
            <w:tcW w:w="1843" w:type="dxa"/>
            <w:tcBorders>
              <w:top w:val="nil"/>
              <w:left w:val="nil"/>
              <w:bottom w:val="nil"/>
              <w:right w:val="nil"/>
            </w:tcBorders>
            <w:shd w:val="clear" w:color="auto" w:fill="auto"/>
          </w:tcPr>
          <w:p w14:paraId="671C45B9" w14:textId="3C7C2FF4" w:rsidR="004C577A" w:rsidRPr="00F41B3A" w:rsidRDefault="004C577A" w:rsidP="004C577A">
            <w:pPr>
              <w:jc w:val="center"/>
            </w:pPr>
            <w:r w:rsidRPr="00F41B3A">
              <w:t>Cas n°2</w:t>
            </w:r>
          </w:p>
        </w:tc>
        <w:tc>
          <w:tcPr>
            <w:tcW w:w="2268" w:type="dxa"/>
            <w:tcBorders>
              <w:top w:val="nil"/>
              <w:left w:val="nil"/>
              <w:bottom w:val="nil"/>
              <w:right w:val="nil"/>
            </w:tcBorders>
          </w:tcPr>
          <w:p w14:paraId="42ABB1E8" w14:textId="2A9FCFAA" w:rsidR="004C577A" w:rsidRPr="00F41B3A" w:rsidRDefault="004C577A" w:rsidP="004C577A">
            <w:pPr>
              <w:jc w:val="center"/>
            </w:pPr>
            <w:r w:rsidRPr="00F41B3A">
              <w:rPr>
                <w:rFonts w:ascii="Segoe UI Symbol" w:hAnsi="Segoe UI Symbol" w:cs="Segoe UI Symbol"/>
              </w:rPr>
              <w:t>✕</w:t>
            </w:r>
          </w:p>
        </w:tc>
        <w:tc>
          <w:tcPr>
            <w:tcW w:w="2410" w:type="dxa"/>
            <w:tcBorders>
              <w:top w:val="nil"/>
              <w:left w:val="nil"/>
              <w:bottom w:val="nil"/>
              <w:right w:val="nil"/>
            </w:tcBorders>
          </w:tcPr>
          <w:p w14:paraId="4FD4FA1B" w14:textId="0E4CA6FE" w:rsidR="004C577A" w:rsidRPr="00F41B3A" w:rsidRDefault="004C577A" w:rsidP="004C577A">
            <w:pPr>
              <w:jc w:val="center"/>
            </w:pPr>
            <w:r w:rsidRPr="00F41B3A">
              <w:rPr>
                <w:rFonts w:ascii="Segoe UI Symbol" w:hAnsi="Segoe UI Symbol" w:cs="Segoe UI Symbol"/>
              </w:rPr>
              <w:t>✓</w:t>
            </w:r>
          </w:p>
        </w:tc>
        <w:tc>
          <w:tcPr>
            <w:tcW w:w="2542" w:type="dxa"/>
            <w:gridSpan w:val="2"/>
            <w:tcBorders>
              <w:top w:val="nil"/>
              <w:left w:val="nil"/>
              <w:bottom w:val="nil"/>
              <w:right w:val="nil"/>
            </w:tcBorders>
          </w:tcPr>
          <w:p w14:paraId="388BBC12" w14:textId="16322B0B" w:rsidR="004C577A" w:rsidRPr="00F41B3A" w:rsidRDefault="004C577A" w:rsidP="004C577A">
            <w:pPr>
              <w:jc w:val="center"/>
            </w:pPr>
            <w:r w:rsidRPr="00F41B3A">
              <w:rPr>
                <w:rFonts w:ascii="Segoe UI Symbol" w:hAnsi="Segoe UI Symbol" w:cs="Segoe UI Symbol"/>
              </w:rPr>
              <w:t>✕</w:t>
            </w:r>
          </w:p>
        </w:tc>
      </w:tr>
      <w:tr w:rsidR="004C577A" w:rsidRPr="00F41B3A" w14:paraId="45B52C09" w14:textId="77777777" w:rsidTr="004C577A">
        <w:trPr>
          <w:gridAfter w:val="1"/>
          <w:wAfter w:w="10" w:type="dxa"/>
        </w:trPr>
        <w:tc>
          <w:tcPr>
            <w:tcW w:w="1843" w:type="dxa"/>
            <w:tcBorders>
              <w:top w:val="nil"/>
              <w:left w:val="nil"/>
              <w:bottom w:val="nil"/>
              <w:right w:val="nil"/>
            </w:tcBorders>
            <w:shd w:val="clear" w:color="auto" w:fill="D9D9D9" w:themeFill="background1" w:themeFillShade="D9"/>
          </w:tcPr>
          <w:p w14:paraId="0F31B3C3" w14:textId="5A7E010C" w:rsidR="004C577A" w:rsidRPr="00F41B3A" w:rsidRDefault="004C577A" w:rsidP="004C577A">
            <w:pPr>
              <w:jc w:val="center"/>
            </w:pPr>
            <w:r w:rsidRPr="00F41B3A">
              <w:t>Cas n°3</w:t>
            </w:r>
          </w:p>
        </w:tc>
        <w:tc>
          <w:tcPr>
            <w:tcW w:w="2268" w:type="dxa"/>
            <w:tcBorders>
              <w:top w:val="nil"/>
              <w:left w:val="nil"/>
              <w:bottom w:val="nil"/>
              <w:right w:val="nil"/>
            </w:tcBorders>
            <w:shd w:val="clear" w:color="auto" w:fill="D9D9D9" w:themeFill="background1" w:themeFillShade="D9"/>
          </w:tcPr>
          <w:p w14:paraId="00C9FDCF" w14:textId="68D961B2" w:rsidR="004C577A" w:rsidRPr="00F41B3A" w:rsidRDefault="004C577A" w:rsidP="004C577A">
            <w:pPr>
              <w:jc w:val="center"/>
            </w:pPr>
            <w:r w:rsidRPr="00F41B3A">
              <w:rPr>
                <w:rFonts w:ascii="Segoe UI Symbol" w:hAnsi="Segoe UI Symbol" w:cs="Segoe UI Symbol"/>
              </w:rPr>
              <w:t>✕</w:t>
            </w:r>
          </w:p>
        </w:tc>
        <w:tc>
          <w:tcPr>
            <w:tcW w:w="2410" w:type="dxa"/>
            <w:tcBorders>
              <w:top w:val="nil"/>
              <w:left w:val="nil"/>
              <w:bottom w:val="nil"/>
              <w:right w:val="nil"/>
            </w:tcBorders>
            <w:shd w:val="clear" w:color="auto" w:fill="D9D9D9" w:themeFill="background1" w:themeFillShade="D9"/>
          </w:tcPr>
          <w:p w14:paraId="601AA9FE" w14:textId="4890F487" w:rsidR="004C577A" w:rsidRPr="00F41B3A" w:rsidRDefault="004C577A" w:rsidP="004C577A">
            <w:pPr>
              <w:jc w:val="center"/>
            </w:pPr>
            <w:r w:rsidRPr="00F41B3A">
              <w:rPr>
                <w:rFonts w:ascii="Segoe UI Symbol" w:hAnsi="Segoe UI Symbol" w:cs="Segoe UI Symbol"/>
              </w:rPr>
              <w:t>✓</w:t>
            </w:r>
          </w:p>
        </w:tc>
        <w:tc>
          <w:tcPr>
            <w:tcW w:w="2542" w:type="dxa"/>
            <w:tcBorders>
              <w:top w:val="nil"/>
              <w:left w:val="nil"/>
              <w:bottom w:val="nil"/>
              <w:right w:val="nil"/>
            </w:tcBorders>
            <w:shd w:val="clear" w:color="auto" w:fill="D9D9D9" w:themeFill="background1" w:themeFillShade="D9"/>
          </w:tcPr>
          <w:p w14:paraId="79F84D2A" w14:textId="516F5A01" w:rsidR="004C577A" w:rsidRPr="00F41B3A" w:rsidRDefault="004C577A" w:rsidP="004C577A">
            <w:pPr>
              <w:jc w:val="center"/>
            </w:pPr>
            <w:r w:rsidRPr="00F41B3A">
              <w:rPr>
                <w:rFonts w:ascii="Segoe UI Symbol" w:hAnsi="Segoe UI Symbol" w:cs="Segoe UI Symbol"/>
              </w:rPr>
              <w:t>✓</w:t>
            </w:r>
          </w:p>
        </w:tc>
      </w:tr>
    </w:tbl>
    <w:p w14:paraId="050BCD61" w14:textId="799592CB" w:rsidR="004C577A" w:rsidRPr="00F41B3A" w:rsidRDefault="004C577A" w:rsidP="004C577A"/>
    <w:p w14:paraId="08680150" w14:textId="5153C3A0" w:rsidR="001F6A9B" w:rsidRPr="00F41B3A" w:rsidRDefault="003D5698" w:rsidP="001F6A9B">
      <w:r w:rsidRPr="00F41B3A">
        <w:rPr>
          <w:noProof/>
        </w:rPr>
        <w:drawing>
          <wp:anchor distT="0" distB="0" distL="114300" distR="114300" simplePos="0" relativeHeight="251642880" behindDoc="0" locked="0" layoutInCell="1" allowOverlap="1" wp14:anchorId="519F3DB0" wp14:editId="78B58A4A">
            <wp:simplePos x="0" y="0"/>
            <wp:positionH relativeFrom="margin">
              <wp:align>right</wp:align>
            </wp:positionH>
            <wp:positionV relativeFrom="paragraph">
              <wp:posOffset>0</wp:posOffset>
            </wp:positionV>
            <wp:extent cx="3261600" cy="1440000"/>
            <wp:effectExtent l="76200" t="38100" r="72390" b="122555"/>
            <wp:wrapSquare wrapText="bothSides"/>
            <wp:docPr id="161890887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08873" name="Image 1" descr="Une image contenant texte&#10;&#10;Description générée automatiquement"/>
                    <pic:cNvPicPr/>
                  </pic:nvPicPr>
                  <pic:blipFill rotWithShape="1">
                    <a:blip r:embed="rId12" cstate="print">
                      <a:extLst>
                        <a:ext uri="{28A0092B-C50C-407E-A947-70E740481C1C}">
                          <a14:useLocalDpi xmlns:a14="http://schemas.microsoft.com/office/drawing/2010/main" val="0"/>
                        </a:ext>
                      </a:extLst>
                    </a:blip>
                    <a:srcRect l="1755" t="4515" r="3353" b="3794"/>
                    <a:stretch/>
                  </pic:blipFill>
                  <pic:spPr bwMode="auto">
                    <a:xfrm>
                      <a:off x="0" y="0"/>
                      <a:ext cx="3261600" cy="1440000"/>
                    </a:xfrm>
                    <a:prstGeom prst="rect">
                      <a:avLst/>
                    </a:prstGeom>
                    <a:ln w="19050">
                      <a:solidFill>
                        <a:schemeClr val="bg2">
                          <a:lumMod val="50000"/>
                        </a:schemeClr>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2590" w:rsidRPr="00F41B3A">
        <w:t xml:space="preserve">Pour faciliter </w:t>
      </w:r>
      <w:r w:rsidR="00D9666B" w:rsidRPr="00F41B3A">
        <w:t xml:space="preserve">le passage d'un cas à l'autre, nous avons </w:t>
      </w:r>
      <w:r w:rsidR="00372BC9" w:rsidRPr="00F41B3A">
        <w:t>apportés au</w:t>
      </w:r>
      <w:r w:rsidR="00D9666B" w:rsidRPr="00F41B3A">
        <w:t xml:space="preserve"> </w:t>
      </w:r>
      <w:r w:rsidR="00D9666B" w:rsidRPr="00F41B3A">
        <w:rPr>
          <w:rStyle w:val="Accentuation"/>
        </w:rPr>
        <w:t>Makefile</w:t>
      </w:r>
      <w:r w:rsidR="00372BC9" w:rsidRPr="00F41B3A">
        <w:t>, 3 règles</w:t>
      </w:r>
      <w:r w:rsidR="000E27F2" w:rsidRPr="00F41B3A">
        <w:t>. La première</w:t>
      </w:r>
      <w:r w:rsidR="00372BC9" w:rsidRPr="00F41B3A">
        <w:t xml:space="preserve"> vis</w:t>
      </w:r>
      <w:r w:rsidR="000E27F2" w:rsidRPr="00F41B3A">
        <w:t>e</w:t>
      </w:r>
      <w:r w:rsidR="00372BC9" w:rsidRPr="00F41B3A">
        <w:t xml:space="preserve"> à compiler les fichiers avec CSMA, l</w:t>
      </w:r>
      <w:r w:rsidR="000E27F2" w:rsidRPr="00F41B3A">
        <w:t>a deuxième</w:t>
      </w:r>
      <w:r w:rsidR="00372BC9" w:rsidRPr="00F41B3A">
        <w:t xml:space="preserve"> avec TSCH et un </w:t>
      </w:r>
      <w:r w:rsidR="002A63ED" w:rsidRPr="00F41B3A">
        <w:t>orchestrateur</w:t>
      </w:r>
      <w:r w:rsidR="00372BC9" w:rsidRPr="00F41B3A">
        <w:t xml:space="preserve"> par défaut fournit par Contiki</w:t>
      </w:r>
      <w:r w:rsidR="00F31895">
        <w:t xml:space="preserve"> : 6TiSCH</w:t>
      </w:r>
      <w:r w:rsidR="00A75F28">
        <w:t>,</w:t>
      </w:r>
      <w:r w:rsidR="00372BC9" w:rsidRPr="00F41B3A">
        <w:t xml:space="preserve"> et l</w:t>
      </w:r>
      <w:r w:rsidR="000E27F2" w:rsidRPr="00F41B3A">
        <w:t>a</w:t>
      </w:r>
      <w:r w:rsidR="00372BC9" w:rsidRPr="00F41B3A">
        <w:t xml:space="preserve"> de</w:t>
      </w:r>
      <w:r w:rsidR="000E27F2" w:rsidRPr="00F41B3A">
        <w:t>rnière</w:t>
      </w:r>
      <w:r w:rsidR="00D9666B" w:rsidRPr="00F41B3A">
        <w:t xml:space="preserve"> </w:t>
      </w:r>
      <w:r w:rsidR="000E27F2" w:rsidRPr="00F41B3A">
        <w:t>permet de compiler TSCH avec Orchestra comme orchestrateur.</w:t>
      </w:r>
    </w:p>
    <w:p w14:paraId="10D61E03" w14:textId="712267CD" w:rsidR="003D5698" w:rsidRPr="00F41B3A" w:rsidRDefault="003D5698" w:rsidP="001F6A9B"/>
    <w:p w14:paraId="40822314" w14:textId="6D448233" w:rsidR="001F6A9B" w:rsidRPr="00F41B3A" w:rsidRDefault="001F6A9B" w:rsidP="001F6A9B"/>
    <w:p w14:paraId="20B6F15D" w14:textId="0A36FE44" w:rsidR="001F6A9B" w:rsidRPr="00F41B3A" w:rsidRDefault="00692590" w:rsidP="00692590">
      <w:pPr>
        <w:pStyle w:val="Sous-titre"/>
        <w:rPr>
          <w:lang w:val="fr-FR"/>
        </w:rPr>
      </w:pPr>
      <w:bookmarkStart w:id="9" w:name="_Toc134794974"/>
      <w:r w:rsidRPr="00F41B3A">
        <w:rPr>
          <w:lang w:val="fr-FR"/>
        </w:rPr>
        <w:t xml:space="preserve">II.2 </w:t>
      </w:r>
      <w:r w:rsidR="004D492A" w:rsidRPr="00F41B3A">
        <w:rPr>
          <w:lang w:val="fr-FR"/>
        </w:rPr>
        <w:t>Configuration des expériences</w:t>
      </w:r>
      <w:bookmarkEnd w:id="9"/>
    </w:p>
    <w:p w14:paraId="3D26194E" w14:textId="5815BB9A" w:rsidR="003D5698" w:rsidRPr="00F41B3A" w:rsidRDefault="004D492A" w:rsidP="004D492A">
      <w:r w:rsidRPr="00F41B3A">
        <w:tab/>
      </w:r>
      <w:r w:rsidR="00B23083" w:rsidRPr="00F41B3A">
        <w:t xml:space="preserve">Pour donner du sens aux différentes configurations des firmwares, nous avons décidé de réaliser plusieurs expériences sur chaque cas. Principalement, nous avons utilisé un format similaire pour chaque cas qui est le suivant : </w:t>
      </w:r>
    </w:p>
    <w:p w14:paraId="05487F69" w14:textId="52650AD3" w:rsidR="00B23083" w:rsidRPr="00F41B3A" w:rsidRDefault="00B23083" w:rsidP="00B23083">
      <w:pPr>
        <w:pStyle w:val="Paragraphedeliste"/>
        <w:numPr>
          <w:ilvl w:val="0"/>
          <w:numId w:val="11"/>
        </w:numPr>
      </w:pPr>
      <w:r w:rsidRPr="00F41B3A">
        <w:t>1 coordinateur / 1 sender</w:t>
      </w:r>
    </w:p>
    <w:p w14:paraId="52AEB261" w14:textId="2C1A717C" w:rsidR="00B23083" w:rsidRPr="00F41B3A" w:rsidRDefault="00B23083" w:rsidP="00B23083">
      <w:pPr>
        <w:pStyle w:val="Paragraphedeliste"/>
        <w:numPr>
          <w:ilvl w:val="0"/>
          <w:numId w:val="11"/>
        </w:numPr>
      </w:pPr>
      <w:r w:rsidRPr="00F41B3A">
        <w:t>1 coordinateur / 3 sender</w:t>
      </w:r>
    </w:p>
    <w:p w14:paraId="153A43D9" w14:textId="77A3CA22" w:rsidR="00B23083" w:rsidRPr="00F41B3A" w:rsidRDefault="00B23083" w:rsidP="00B23083">
      <w:pPr>
        <w:pStyle w:val="Paragraphedeliste"/>
        <w:numPr>
          <w:ilvl w:val="0"/>
          <w:numId w:val="11"/>
        </w:numPr>
      </w:pPr>
      <w:r w:rsidRPr="00F41B3A">
        <w:t>1 coordinateur / 9 sender</w:t>
      </w:r>
    </w:p>
    <w:p w14:paraId="3C79C4D2" w14:textId="77777777" w:rsidR="00FC7D0B" w:rsidRPr="00F41B3A" w:rsidRDefault="00B23083" w:rsidP="00FC7D0B">
      <w:pPr>
        <w:pStyle w:val="Paragraphedeliste"/>
        <w:numPr>
          <w:ilvl w:val="0"/>
          <w:numId w:val="11"/>
        </w:numPr>
      </w:pPr>
      <w:r w:rsidRPr="00F41B3A">
        <w:t>1 coordinateur / 24 sender</w:t>
      </w:r>
    </w:p>
    <w:p w14:paraId="57B81843" w14:textId="6C2FC355" w:rsidR="00FC7D0B" w:rsidRPr="00F41B3A" w:rsidRDefault="00FC7D0B" w:rsidP="00FC7D0B">
      <w:r w:rsidRPr="00F41B3A">
        <w:t>Nous avons parfois réalisé une expérience en plus avec 49 sender pour tenter d'observer des accentuations de certaines métriques.</w:t>
      </w:r>
    </w:p>
    <w:p w14:paraId="4F7640BC" w14:textId="45852F8B" w:rsidR="004A6120" w:rsidRDefault="00FC7D0B" w:rsidP="001F6A9B">
      <w:r w:rsidRPr="00F41B3A">
        <w:t>Ensuite, nous avons décidé d'adapter les durées des expériences selon les métriques que nous mesurions. Nous avons très bien pu réaliser des expériences de 2 et 10 min comme des expériences d'une heure.</w:t>
      </w:r>
    </w:p>
    <w:p w14:paraId="404420F3" w14:textId="70B029B1" w:rsidR="001F6A9B" w:rsidRPr="00F41B3A" w:rsidRDefault="001F6A9B" w:rsidP="001F6A9B">
      <w:pPr>
        <w:pStyle w:val="Titre"/>
        <w:numPr>
          <w:ilvl w:val="0"/>
          <w:numId w:val="9"/>
        </w:numPr>
        <w:rPr>
          <w:lang w:val="fr-FR"/>
        </w:rPr>
      </w:pPr>
      <w:bookmarkStart w:id="10" w:name="_Toc134794975"/>
      <w:r w:rsidRPr="00F41B3A">
        <w:rPr>
          <w:lang w:val="fr-FR"/>
        </w:rPr>
        <w:t>Métriques retenues</w:t>
      </w:r>
      <w:bookmarkEnd w:id="10"/>
    </w:p>
    <w:p w14:paraId="5A4E81ED" w14:textId="77777777" w:rsidR="001F6A9B" w:rsidRPr="00F41B3A" w:rsidRDefault="001F6A9B" w:rsidP="001F6A9B"/>
    <w:p w14:paraId="5A107CC7" w14:textId="77777777" w:rsidR="00D410D5" w:rsidRPr="00F41B3A" w:rsidRDefault="00D410D5" w:rsidP="001F6A9B"/>
    <w:p w14:paraId="38B6DE12" w14:textId="0EB8F73C" w:rsidR="00D410D5" w:rsidRPr="00F41B3A" w:rsidRDefault="00D410D5" w:rsidP="001F6A9B">
      <w:r w:rsidRPr="00F41B3A">
        <w:lastRenderedPageBreak/>
        <w:tab/>
      </w:r>
      <w:r w:rsidR="00D4527B" w:rsidRPr="00F41B3A">
        <w:t>Dans un premier temps, nous avons observés les consommations de puissance et l'activité radio du coordinateur ou d'un sender. Pour cela, nous avons utilisé un graphe montrant l'évolution de la consommation de puissance dans le temps, un graph</w:t>
      </w:r>
      <w:r w:rsidR="001524A5">
        <w:t>e</w:t>
      </w:r>
      <w:r w:rsidR="00D4527B" w:rsidRPr="00F41B3A">
        <w:t xml:space="preserve"> montrant l'activité radio dans le temps ainsi que la puissance consommée moyenne et la période moyenne entre chaque onde radio reçue. </w:t>
      </w:r>
    </w:p>
    <w:p w14:paraId="5B83278E" w14:textId="62E84338" w:rsidR="001F6A9B" w:rsidRPr="00F41B3A" w:rsidRDefault="00D410D5" w:rsidP="001F6A9B">
      <w:r w:rsidRPr="00F41B3A">
        <w:tab/>
      </w:r>
      <w:r w:rsidR="00D4527B" w:rsidRPr="00F41B3A">
        <w:t xml:space="preserve">Dans un second temps, nous avons analysé le </w:t>
      </w:r>
      <w:r w:rsidR="00814157" w:rsidRPr="00F41B3A">
        <w:t>trafique</w:t>
      </w:r>
      <w:r w:rsidR="00D4527B" w:rsidRPr="00F41B3A">
        <w:t xml:space="preserve"> réseau. Nous avons évalué la durée de connexion au réseau de tous les </w:t>
      </w:r>
      <w:r w:rsidR="00D4527B" w:rsidRPr="00F41B3A">
        <w:t>nœuds</w:t>
      </w:r>
      <w:r w:rsidR="00D4527B" w:rsidRPr="00F41B3A">
        <w:t>, le pourcentage de réussite</w:t>
      </w:r>
      <w:r w:rsidR="001645D5" w:rsidRPr="00F41B3A">
        <w:t xml:space="preserve"> applicatif</w:t>
      </w:r>
      <w:r w:rsidR="00D4527B" w:rsidRPr="00F41B3A">
        <w:t xml:space="preserve"> de transmission de données pour tous les </w:t>
      </w:r>
      <w:r w:rsidR="00D4527B" w:rsidRPr="00F41B3A">
        <w:t>nœuds</w:t>
      </w:r>
      <w:r w:rsidR="00D4527B" w:rsidRPr="00F41B3A">
        <w:t xml:space="preserve"> ainsi que la durée moyenne </w:t>
      </w:r>
      <w:r w:rsidR="001645D5" w:rsidRPr="00F41B3A">
        <w:t xml:space="preserve">applicative </w:t>
      </w:r>
      <w:r w:rsidR="00D4527B" w:rsidRPr="00F41B3A">
        <w:t xml:space="preserve">d'un ping entre deux </w:t>
      </w:r>
      <w:r w:rsidR="00D4527B" w:rsidRPr="00F41B3A">
        <w:t>nœuds</w:t>
      </w:r>
      <w:r w:rsidR="00D4527B" w:rsidRPr="00F41B3A">
        <w:t>.</w:t>
      </w:r>
      <w:r w:rsidRPr="00F41B3A">
        <w:t xml:space="preserve"> </w:t>
      </w:r>
    </w:p>
    <w:p w14:paraId="0CE1F5E1" w14:textId="492EFBB6" w:rsidR="001F6A9B" w:rsidRPr="00F41B3A" w:rsidRDefault="001645D5" w:rsidP="001F6A9B">
      <w:pPr>
        <w:pStyle w:val="Titre"/>
        <w:numPr>
          <w:ilvl w:val="0"/>
          <w:numId w:val="9"/>
        </w:numPr>
        <w:rPr>
          <w:lang w:val="fr-FR"/>
        </w:rPr>
      </w:pPr>
      <w:bookmarkStart w:id="11" w:name="_Toc134794976"/>
      <w:r w:rsidRPr="00F41B3A">
        <w:rPr>
          <w:lang w:val="fr-FR"/>
        </w:rPr>
        <w:t>R</w:t>
      </w:r>
      <w:r w:rsidR="001F6A9B" w:rsidRPr="00F41B3A">
        <w:rPr>
          <w:lang w:val="fr-FR"/>
        </w:rPr>
        <w:t>ésultats</w:t>
      </w:r>
      <w:bookmarkEnd w:id="11"/>
    </w:p>
    <w:p w14:paraId="204EFD35" w14:textId="2E4CBBAC" w:rsidR="001F6A9B" w:rsidRPr="00F41B3A" w:rsidRDefault="001F6A9B" w:rsidP="001F6A9B"/>
    <w:p w14:paraId="6C4D35BB" w14:textId="11F59304" w:rsidR="00F41B3A" w:rsidRPr="00F41B3A" w:rsidRDefault="00F41B3A" w:rsidP="00C131EB">
      <w:pPr>
        <w:pStyle w:val="Sous-titre"/>
        <w:rPr>
          <w:lang w:val="fr-FR"/>
        </w:rPr>
      </w:pPr>
      <w:bookmarkStart w:id="12" w:name="_Toc134794977"/>
      <w:r w:rsidRPr="00F41B3A">
        <w:rPr>
          <w:lang w:val="fr-FR"/>
        </w:rPr>
        <w:t>IV.1 Observation de l'évolution d</w:t>
      </w:r>
      <w:r>
        <w:rPr>
          <w:lang w:val="fr-FR"/>
        </w:rPr>
        <w:t>e la puissance</w:t>
      </w:r>
      <w:bookmarkEnd w:id="12"/>
    </w:p>
    <w:p w14:paraId="6C6A5A9A" w14:textId="2203240E" w:rsidR="00CA0A19" w:rsidRPr="00F41B3A" w:rsidRDefault="00CA0A19" w:rsidP="001F6A9B">
      <w:r w:rsidRPr="00F41B3A">
        <w:tab/>
        <w:t xml:space="preserve">Nous avons réalisé une expérience par cas (n°1, n°2, n°3), où nous avons observé l'évolution de la puissance consommée par le coordinateur (ci-dessous à gauche) et par </w:t>
      </w:r>
      <w:r w:rsidR="009E344D" w:rsidRPr="00F41B3A">
        <w:t>le</w:t>
      </w:r>
      <w:r w:rsidRPr="00F41B3A">
        <w:t xml:space="preserve"> sender (ci-dessous à droite). Nous avons lancé chaque cas durant 120</w:t>
      </w:r>
      <w:r w:rsidR="00DD48CE" w:rsidRPr="00F41B3A">
        <w:t xml:space="preserve"> </w:t>
      </w:r>
      <w:r w:rsidRPr="00F41B3A">
        <w:t>min</w:t>
      </w:r>
      <w:r w:rsidR="00DD48CE" w:rsidRPr="00F41B3A">
        <w:t>utes</w:t>
      </w:r>
      <w:r w:rsidRPr="00F41B3A">
        <w:t xml:space="preserve"> </w:t>
      </w:r>
      <w:r w:rsidR="001938D2" w:rsidRPr="00F41B3A">
        <w:t>et avec un coordinateur et un sender.</w:t>
      </w:r>
    </w:p>
    <w:p w14:paraId="0B8824A8" w14:textId="4F07B2D0" w:rsidR="001F6A9B" w:rsidRPr="00F41B3A" w:rsidRDefault="001F6A9B" w:rsidP="001F6A9B"/>
    <w:p w14:paraId="17DD151D" w14:textId="31472BF6" w:rsidR="00CA0A19" w:rsidRPr="00F41B3A" w:rsidRDefault="00CA0A19" w:rsidP="001F6A9B">
      <w:r w:rsidRPr="00F41B3A">
        <w:rPr>
          <w:noProof/>
        </w:rPr>
        <mc:AlternateContent>
          <mc:Choice Requires="wpg">
            <w:drawing>
              <wp:anchor distT="0" distB="0" distL="114300" distR="114300" simplePos="0" relativeHeight="251651072" behindDoc="0" locked="0" layoutInCell="1" allowOverlap="1" wp14:anchorId="56D9E0FA" wp14:editId="499D330D">
                <wp:simplePos x="0" y="0"/>
                <wp:positionH relativeFrom="margin">
                  <wp:align>center</wp:align>
                </wp:positionH>
                <wp:positionV relativeFrom="paragraph">
                  <wp:posOffset>231775</wp:posOffset>
                </wp:positionV>
                <wp:extent cx="6637020" cy="2527300"/>
                <wp:effectExtent l="0" t="0" r="0" b="6350"/>
                <wp:wrapSquare wrapText="bothSides"/>
                <wp:docPr id="1572581062" name="Groupe 2"/>
                <wp:cNvGraphicFramePr/>
                <a:graphic xmlns:a="http://schemas.openxmlformats.org/drawingml/2006/main">
                  <a:graphicData uri="http://schemas.microsoft.com/office/word/2010/wordprocessingGroup">
                    <wpg:wgp>
                      <wpg:cNvGrpSpPr/>
                      <wpg:grpSpPr>
                        <a:xfrm>
                          <a:off x="0" y="0"/>
                          <a:ext cx="6637231" cy="2527300"/>
                          <a:chOff x="0" y="1"/>
                          <a:chExt cx="6637231" cy="2527300"/>
                        </a:xfrm>
                      </wpg:grpSpPr>
                      <pic:pic xmlns:pic="http://schemas.openxmlformats.org/drawingml/2006/picture">
                        <pic:nvPicPr>
                          <pic:cNvPr id="550331215" name="Image 1" descr="Une image contenant texte, Tracé, capture d’écran, ligne&#10;&#10;Description générée automatiquemen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9525"/>
                            <a:ext cx="3357245" cy="2517775"/>
                          </a:xfrm>
                          <a:prstGeom prst="rect">
                            <a:avLst/>
                          </a:prstGeom>
                        </pic:spPr>
                      </pic:pic>
                      <pic:pic xmlns:pic="http://schemas.openxmlformats.org/drawingml/2006/picture">
                        <pic:nvPicPr>
                          <pic:cNvPr id="2128044243" name="Image 1" descr="Une image contenant texte, Tracé, capture d’écran, ligne&#10;&#10;Description générée automatiquemen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67075" y="1"/>
                            <a:ext cx="3370156" cy="2527300"/>
                          </a:xfrm>
                          <a:prstGeom prst="rect">
                            <a:avLst/>
                          </a:prstGeom>
                        </pic:spPr>
                      </pic:pic>
                    </wpg:wgp>
                  </a:graphicData>
                </a:graphic>
              </wp:anchor>
            </w:drawing>
          </mc:Choice>
          <mc:Fallback>
            <w:pict>
              <v:group w14:anchorId="27A61450" id="Groupe 2" o:spid="_x0000_s1026" style="position:absolute;margin-left:0;margin-top:18.25pt;width:522.6pt;height:199pt;z-index:251651072;mso-position-horizontal:center;mso-position-horizontal-relative:margin" coordorigin="" coordsize="66372,25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texte, Tracé, capture d’écran, ligne&#10;&#10;Description générée automatiquement" style="position:absolute;top:95;width:33572;height:25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">
                  <v:imagedata r:id="rId15" o:title="Une image contenant texte, Tracé, capture d’écran, ligne&#10;&#10;Description générée automatiquement"/>
                </v:shape>
                <v:shape id="Image 1" o:spid="_x0000_s1028" type="#_x0000_t75" alt="Une image contenant texte, Tracé, capture d’écran, ligne&#10;&#10;Description générée automatiquement" style="position:absolute;left:32670;width:33702;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">
                  <v:imagedata r:id="rId16" o:title="Une image contenant texte, Tracé, capture d’écran, ligne&#10;&#10;Description générée automatiquement"/>
                </v:shape>
                <w10:wrap type="square" anchorx="margin"/>
              </v:group>
            </w:pict>
          </mc:Fallback>
        </mc:AlternateContent>
      </w:r>
      <w:r w:rsidRPr="00F41B3A">
        <w:t xml:space="preserve">Cas n°1 : </w:t>
      </w:r>
      <w:r w:rsidRPr="00F41B3A">
        <w:rPr>
          <w:rStyle w:val="Accentuation"/>
        </w:rPr>
        <w:t>CSMA</w:t>
      </w:r>
    </w:p>
    <w:p w14:paraId="74DFF7D8" w14:textId="2C168451" w:rsidR="00BC069E" w:rsidRPr="00F41B3A" w:rsidRDefault="00BC069E" w:rsidP="001F6A9B">
      <w:r w:rsidRPr="00F41B3A">
        <w:t>Nous avons mesuré une puissance moyenne consommée pour chaque nœud de :</w:t>
      </w:r>
    </w:p>
    <w:p w14:paraId="75684301" w14:textId="05395A47" w:rsidR="00BC069E" w:rsidRPr="00F41B3A" w:rsidRDefault="00BC069E" w:rsidP="001F6A9B">
      <w:r w:rsidRPr="00F41B3A">
        <w:tab/>
        <w:t xml:space="preserve">coordinateur : </w:t>
      </w:r>
      <w:r w:rsidR="004C5820" w:rsidRPr="00F41B3A">
        <w:t>31.76 mW</w:t>
      </w:r>
    </w:p>
    <w:p w14:paraId="1C7C1C31" w14:textId="53CEED05" w:rsidR="00BC069E" w:rsidRDefault="00BC069E" w:rsidP="001F6A9B">
      <w:r w:rsidRPr="00F41B3A">
        <w:tab/>
        <w:t>sender :</w:t>
      </w:r>
      <w:r w:rsidR="004C5820" w:rsidRPr="00F41B3A">
        <w:t xml:space="preserve"> </w:t>
      </w:r>
      <w:r w:rsidR="004C5820" w:rsidRPr="00F41B3A">
        <w:t>31.85 mW</w:t>
      </w:r>
    </w:p>
    <w:p w14:paraId="183AC175" w14:textId="5BC089AA" w:rsidR="001B5006" w:rsidRPr="00F41B3A" w:rsidRDefault="001B5006" w:rsidP="001F6A9B">
      <w:r>
        <w:t>Pour ce cas-ci, 49 messages ont été transmis correctement, ce qui représente 0,65 mW par message.</w:t>
      </w:r>
    </w:p>
    <w:p w14:paraId="4C5359A6" w14:textId="77777777" w:rsidR="00BC069E" w:rsidRPr="00F41B3A" w:rsidRDefault="00BC069E" w:rsidP="001F6A9B"/>
    <w:p w14:paraId="321054D9" w14:textId="2C19C0B9" w:rsidR="001938D2" w:rsidRPr="00F41B3A" w:rsidRDefault="00BC069E" w:rsidP="001F6A9B">
      <w:r w:rsidRPr="00F41B3A">
        <w:rPr>
          <w:noProof/>
        </w:rPr>
        <w:lastRenderedPageBreak/>
        <mc:AlternateContent>
          <mc:Choice Requires="wpg">
            <w:drawing>
              <wp:anchor distT="0" distB="0" distL="114300" distR="114300" simplePos="0" relativeHeight="251649024" behindDoc="0" locked="0" layoutInCell="1" allowOverlap="1" wp14:anchorId="5B7AE15C" wp14:editId="678738DC">
                <wp:simplePos x="0" y="0"/>
                <wp:positionH relativeFrom="margin">
                  <wp:align>center</wp:align>
                </wp:positionH>
                <wp:positionV relativeFrom="paragraph">
                  <wp:posOffset>277495</wp:posOffset>
                </wp:positionV>
                <wp:extent cx="6562725" cy="2503805"/>
                <wp:effectExtent l="0" t="0" r="9525" b="0"/>
                <wp:wrapSquare wrapText="bothSides"/>
                <wp:docPr id="275463908" name="Groupe 1"/>
                <wp:cNvGraphicFramePr/>
                <a:graphic xmlns:a="http://schemas.openxmlformats.org/drawingml/2006/main">
                  <a:graphicData uri="http://schemas.microsoft.com/office/word/2010/wordprocessingGroup">
                    <wpg:wgp>
                      <wpg:cNvGrpSpPr/>
                      <wpg:grpSpPr>
                        <a:xfrm>
                          <a:off x="0" y="0"/>
                          <a:ext cx="6562725" cy="2503805"/>
                          <a:chOff x="0" y="1"/>
                          <a:chExt cx="6563040" cy="2503964"/>
                        </a:xfrm>
                      </wpg:grpSpPr>
                      <pic:pic xmlns:pic="http://schemas.openxmlformats.org/drawingml/2006/picture">
                        <pic:nvPicPr>
                          <pic:cNvPr id="1100460537" name="Image 1" descr="Une image contenant texte, capture d’écran, Tracé, diagramme&#10;&#10;Description générée automatiquemen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4288"/>
                            <a:ext cx="3315970" cy="2487295"/>
                          </a:xfrm>
                          <a:prstGeom prst="rect">
                            <a:avLst/>
                          </a:prstGeom>
                        </pic:spPr>
                      </pic:pic>
                      <pic:pic xmlns:pic="http://schemas.openxmlformats.org/drawingml/2006/picture">
                        <pic:nvPicPr>
                          <pic:cNvPr id="1382726280" name="Image 1" descr="Une image contenant texte, capture d’écran, Tracé, ligne&#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24213" y="1"/>
                            <a:ext cx="3338827" cy="25039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4121FA" id="Groupe 1" o:spid="_x0000_s1026" style="position:absolute;margin-left:0;margin-top:21.85pt;width:516.75pt;height:197.15pt;z-index:251649024;mso-position-horizontal:center;mso-position-horizontal-relative:margin;mso-width-relative:margin;mso-height-relative:margin" coordorigin="" coordsize="65630,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">
                <v:shape id="Image 1" o:spid="_x0000_s1027" type="#_x0000_t75" alt="Une image contenant texte, capture d’écran, Tracé, diagramme&#10;&#10;Description générée automatiquement" style="position:absolute;top:142;width:33159;height:24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">
                  <v:imagedata r:id="rId19" o:title="Une image contenant texte, capture d’écran, Tracé, diagramme&#10;&#10;Description générée automatiquement"/>
                </v:shape>
                <v:shape id="Image 1" o:spid="_x0000_s1028" type="#_x0000_t75" alt="Une image contenant texte, capture d’écran, Tracé, ligne&#10;&#10;Description générée automatiquement" style="position:absolute;left:32242;width:33388;height:25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">
                  <v:imagedata r:id="rId20" o:title="Une image contenant texte, capture d’écran, Tracé, ligne&#10;&#10;Description générée automatiquement"/>
                </v:shape>
                <w10:wrap type="square" anchorx="margin"/>
              </v:group>
            </w:pict>
          </mc:Fallback>
        </mc:AlternateContent>
      </w:r>
      <w:r w:rsidR="00CA0A19" w:rsidRPr="00F41B3A">
        <w:t xml:space="preserve">Cas n°2 : </w:t>
      </w:r>
      <w:r w:rsidR="00CA0A19" w:rsidRPr="00F41B3A">
        <w:rPr>
          <w:rStyle w:val="Accentuation"/>
        </w:rPr>
        <w:t>TSCH</w:t>
      </w:r>
    </w:p>
    <w:p w14:paraId="110F47C0" w14:textId="77777777" w:rsidR="004C5820" w:rsidRPr="00F41B3A" w:rsidRDefault="004C5820" w:rsidP="004C5820">
      <w:r w:rsidRPr="00F41B3A">
        <w:t>Nous avons mesuré une puissance moyenne consommée pour chaque nœud de :</w:t>
      </w:r>
    </w:p>
    <w:p w14:paraId="12404966" w14:textId="4C93A677" w:rsidR="004C5820" w:rsidRPr="00F41B3A" w:rsidRDefault="004C5820" w:rsidP="004C5820">
      <w:r w:rsidRPr="00F41B3A">
        <w:tab/>
        <w:t>coordinateur : 26.93</w:t>
      </w:r>
      <w:r w:rsidRPr="00F41B3A">
        <w:t xml:space="preserve"> </w:t>
      </w:r>
      <w:r w:rsidRPr="00F41B3A">
        <w:t>mW</w:t>
      </w:r>
    </w:p>
    <w:p w14:paraId="2844C1CE" w14:textId="40A3AF84" w:rsidR="001938D2" w:rsidRPr="00F41B3A" w:rsidRDefault="004C5820" w:rsidP="001F6A9B">
      <w:r w:rsidRPr="00F41B3A">
        <w:tab/>
        <w:t>sender : 27.21</w:t>
      </w:r>
      <w:r w:rsidRPr="00F41B3A">
        <w:t xml:space="preserve"> </w:t>
      </w:r>
      <w:r w:rsidRPr="00F41B3A">
        <w:t>mW</w:t>
      </w:r>
    </w:p>
    <w:p w14:paraId="546FBAF0" w14:textId="35ABD741" w:rsidR="001938D2" w:rsidRPr="00F41B3A" w:rsidRDefault="00102E36" w:rsidP="001F6A9B">
      <w:r>
        <w:t>Pour ce cas-ci, 4</w:t>
      </w:r>
      <w:r>
        <w:t>8</w:t>
      </w:r>
      <w:r>
        <w:t xml:space="preserve"> messages ont été transmis correctement, ce qui représente 0,</w:t>
      </w:r>
      <w:r w:rsidR="002640A5">
        <w:t>57</w:t>
      </w:r>
      <w:r>
        <w:t xml:space="preserve"> mW par message</w:t>
      </w:r>
      <w:r>
        <w:t>.</w:t>
      </w:r>
    </w:p>
    <w:p w14:paraId="1DF94A51" w14:textId="23230EB5" w:rsidR="001F6A9B" w:rsidRPr="00F41B3A" w:rsidRDefault="00E56A1A" w:rsidP="001F6A9B">
      <w:r w:rsidRPr="00F41B3A">
        <w:rPr>
          <w:noProof/>
        </w:rPr>
        <mc:AlternateContent>
          <mc:Choice Requires="wpg">
            <w:drawing>
              <wp:anchor distT="0" distB="0" distL="114300" distR="114300" simplePos="0" relativeHeight="251657216" behindDoc="0" locked="0" layoutInCell="1" allowOverlap="1" wp14:anchorId="193E74B7" wp14:editId="2EBC5F7A">
                <wp:simplePos x="0" y="0"/>
                <wp:positionH relativeFrom="margin">
                  <wp:align>center</wp:align>
                </wp:positionH>
                <wp:positionV relativeFrom="paragraph">
                  <wp:posOffset>262255</wp:posOffset>
                </wp:positionV>
                <wp:extent cx="6717030" cy="2551430"/>
                <wp:effectExtent l="0" t="0" r="7620" b="1270"/>
                <wp:wrapSquare wrapText="bothSides"/>
                <wp:docPr id="419223423" name="Groupe 5"/>
                <wp:cNvGraphicFramePr/>
                <a:graphic xmlns:a="http://schemas.openxmlformats.org/drawingml/2006/main">
                  <a:graphicData uri="http://schemas.microsoft.com/office/word/2010/wordprocessingGroup">
                    <wpg:wgp>
                      <wpg:cNvGrpSpPr/>
                      <wpg:grpSpPr>
                        <a:xfrm>
                          <a:off x="0" y="0"/>
                          <a:ext cx="6717030" cy="2551430"/>
                          <a:chOff x="0" y="0"/>
                          <a:chExt cx="6717271" cy="2551430"/>
                        </a:xfrm>
                      </wpg:grpSpPr>
                      <pic:pic xmlns:pic="http://schemas.openxmlformats.org/drawingml/2006/picture">
                        <pic:nvPicPr>
                          <pic:cNvPr id="689592620" name="Image 1" descr="Une image contenant texte, capture d’écran, Tracé, ligne&#10;&#10;Description générée automatiquemen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02965" cy="2551430"/>
                          </a:xfrm>
                          <a:prstGeom prst="rect">
                            <a:avLst/>
                          </a:prstGeom>
                        </pic:spPr>
                      </pic:pic>
                      <pic:pic xmlns:pic="http://schemas.openxmlformats.org/drawingml/2006/picture">
                        <pic:nvPicPr>
                          <pic:cNvPr id="1550957857" name="Image 1" descr="Une image contenant capture d’écran, texte, Tracé, diagramme&#10;&#10;Description générée automatiquemen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314700" y="0"/>
                            <a:ext cx="3402571" cy="2551430"/>
                          </a:xfrm>
                          <a:prstGeom prst="rect">
                            <a:avLst/>
                          </a:prstGeom>
                        </pic:spPr>
                      </pic:pic>
                    </wpg:wgp>
                  </a:graphicData>
                </a:graphic>
                <wp14:sizeRelH relativeFrom="margin">
                  <wp14:pctWidth>0</wp14:pctWidth>
                </wp14:sizeRelH>
              </wp:anchor>
            </w:drawing>
          </mc:Choice>
          <mc:Fallback>
            <w:pict>
              <v:group w14:anchorId="4D91DBAE" id="Groupe 5" o:spid="_x0000_s1026" style="position:absolute;margin-left:0;margin-top:20.65pt;width:528.9pt;height:200.9pt;z-index:251657216;mso-position-horizontal:center;mso-position-horizontal-relative:margin;mso-width-relative:margin" coordsize="67172,25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">
                <v:shape id="Image 1" o:spid="_x0000_s1027" type="#_x0000_t75" alt="Une image contenant texte, capture d’écran, Tracé, ligne&#10;&#10;Description générée automatiquement" style="position:absolute;width:34029;height:2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">
                  <v:imagedata r:id="rId23" o:title="Une image contenant texte, capture d’écran, Tracé, ligne&#10;&#10;Description générée automatiquement"/>
                </v:shape>
                <v:shape id="Image 1" o:spid="_x0000_s1028" type="#_x0000_t75" alt="Une image contenant capture d’écran, texte, Tracé, diagramme&#10;&#10;Description générée automatiquement" style="position:absolute;left:33147;width:34025;height:2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">
                  <v:imagedata r:id="rId24" o:title="Une image contenant capture d’écran, texte, Tracé, diagramme&#10;&#10;Description générée automatiquement"/>
                </v:shape>
                <w10:wrap type="square" anchorx="margin"/>
              </v:group>
            </w:pict>
          </mc:Fallback>
        </mc:AlternateContent>
      </w:r>
      <w:r w:rsidR="00CA0A19" w:rsidRPr="00F41B3A">
        <w:t xml:space="preserve">Cas n°3 : </w:t>
      </w:r>
      <w:r w:rsidR="00CA0A19" w:rsidRPr="00F41B3A">
        <w:rPr>
          <w:rStyle w:val="Accentuation"/>
        </w:rPr>
        <w:t>TSCH + Orchestra</w:t>
      </w:r>
      <w:r w:rsidR="00BC069E" w:rsidRPr="00F41B3A">
        <w:rPr>
          <w:rStyle w:val="Accentuation"/>
        </w:rPr>
        <w:t xml:space="preserve"> </w:t>
      </w:r>
    </w:p>
    <w:p w14:paraId="64B97C0F" w14:textId="77777777" w:rsidR="004C5820" w:rsidRPr="00F41B3A" w:rsidRDefault="004C5820" w:rsidP="004C5820">
      <w:r w:rsidRPr="00F41B3A">
        <w:t>Nous avons mesuré une puissance moyenne consommée pour chaque nœud de :</w:t>
      </w:r>
    </w:p>
    <w:p w14:paraId="3AD949C7" w14:textId="7914F1B3" w:rsidR="004C5820" w:rsidRPr="00F41B3A" w:rsidRDefault="004C5820" w:rsidP="004C5820">
      <w:r w:rsidRPr="00F41B3A">
        <w:tab/>
        <w:t xml:space="preserve">coordinateur : </w:t>
      </w:r>
      <w:r w:rsidR="00E864A9" w:rsidRPr="00F41B3A">
        <w:t>26.96</w:t>
      </w:r>
      <w:r w:rsidR="00E864A9" w:rsidRPr="00F41B3A">
        <w:t xml:space="preserve"> </w:t>
      </w:r>
      <w:r w:rsidRPr="00F41B3A">
        <w:t>mW</w:t>
      </w:r>
    </w:p>
    <w:p w14:paraId="5691BB3E" w14:textId="79049A63" w:rsidR="0024651A" w:rsidRDefault="004C5820" w:rsidP="004C5820">
      <w:r w:rsidRPr="00F41B3A">
        <w:tab/>
        <w:t xml:space="preserve">sender : </w:t>
      </w:r>
      <w:r w:rsidR="00E864A9" w:rsidRPr="00F41B3A">
        <w:t xml:space="preserve">26.84 </w:t>
      </w:r>
      <w:r w:rsidRPr="00F41B3A">
        <w:t>mW</w:t>
      </w:r>
    </w:p>
    <w:p w14:paraId="5B87A00B" w14:textId="4CF0CFA2" w:rsidR="002B7CE5" w:rsidRDefault="002B7CE5" w:rsidP="004C5820">
      <w:r>
        <w:t xml:space="preserve">Pour ce cas-ci, </w:t>
      </w:r>
      <w:r>
        <w:t>36</w:t>
      </w:r>
      <w:r>
        <w:t xml:space="preserve"> messages ont été transmis correctement, ce qui représente 0,</w:t>
      </w:r>
      <w:r>
        <w:t>7</w:t>
      </w:r>
      <w:r>
        <w:t>5 mW par message</w:t>
      </w:r>
    </w:p>
    <w:p w14:paraId="7912166E" w14:textId="77777777" w:rsidR="002B7CE5" w:rsidRDefault="002B7CE5" w:rsidP="004C5820"/>
    <w:p w14:paraId="53798B92" w14:textId="5A50AAF4" w:rsidR="0024651A" w:rsidRPr="00F41B3A" w:rsidRDefault="0024651A" w:rsidP="004C5820">
      <w:r>
        <w:tab/>
        <w:t xml:space="preserve">Nous avons </w:t>
      </w:r>
      <w:r w:rsidR="00844F53">
        <w:t>réalisé</w:t>
      </w:r>
      <w:r>
        <w:t xml:space="preserve"> cette expérience plusieurs fois</w:t>
      </w:r>
      <w:r w:rsidR="009334E2">
        <w:t xml:space="preserve"> afin </w:t>
      </w:r>
      <w:r>
        <w:t xml:space="preserve">de vérifier que les ordres de grandeur des puissances consommées étaient </w:t>
      </w:r>
      <w:r w:rsidR="009334E2">
        <w:t>respectés pour chaque</w:t>
      </w:r>
      <w:r w:rsidR="004766D5">
        <w:t xml:space="preserve"> expérience</w:t>
      </w:r>
      <w:r>
        <w:t>.</w:t>
      </w:r>
    </w:p>
    <w:p w14:paraId="6DE29223" w14:textId="0B7DD597" w:rsidR="001F6A9B" w:rsidRDefault="001F6A9B" w:rsidP="001F6A9B"/>
    <w:p w14:paraId="48FFE5E1" w14:textId="304DEED0" w:rsidR="00F41B3A" w:rsidRPr="00F41B3A" w:rsidRDefault="00F41B3A" w:rsidP="00F41B3A">
      <w:pPr>
        <w:pStyle w:val="Sous-titre"/>
        <w:rPr>
          <w:lang w:val="fr-FR"/>
        </w:rPr>
      </w:pPr>
      <w:bookmarkStart w:id="13" w:name="_Toc134794978"/>
      <w:r w:rsidRPr="00F41B3A">
        <w:rPr>
          <w:lang w:val="fr-FR"/>
        </w:rPr>
        <w:t>IV.</w:t>
      </w:r>
      <w:r w:rsidR="008A31F1">
        <w:rPr>
          <w:lang w:val="fr-FR"/>
        </w:rPr>
        <w:t>2</w:t>
      </w:r>
      <w:r w:rsidRPr="00F41B3A">
        <w:rPr>
          <w:lang w:val="fr-FR"/>
        </w:rPr>
        <w:t xml:space="preserve"> Observation de l'activité r</w:t>
      </w:r>
      <w:r>
        <w:rPr>
          <w:lang w:val="fr-FR"/>
        </w:rPr>
        <w:t>adio</w:t>
      </w:r>
      <w:bookmarkEnd w:id="13"/>
    </w:p>
    <w:p w14:paraId="0C744F8E" w14:textId="4C87B64A" w:rsidR="004C0CCD" w:rsidRPr="00F41B3A" w:rsidRDefault="004C0CCD" w:rsidP="001F6A9B">
      <w:r w:rsidRPr="00F41B3A">
        <w:tab/>
        <w:t xml:space="preserve">Nous avons </w:t>
      </w:r>
      <w:r w:rsidRPr="00F41B3A">
        <w:t xml:space="preserve">réalisé </w:t>
      </w:r>
      <w:r w:rsidRPr="00F41B3A">
        <w:t>plusieurs</w:t>
      </w:r>
      <w:r w:rsidRPr="00F41B3A">
        <w:t xml:space="preserve"> expérience</w:t>
      </w:r>
      <w:r w:rsidRPr="00F41B3A">
        <w:t>s</w:t>
      </w:r>
      <w:r w:rsidRPr="00F41B3A">
        <w:t xml:space="preserve"> par cas (n°1, n°2, n°3), où nous avons observé</w:t>
      </w:r>
      <w:r w:rsidRPr="00F41B3A">
        <w:t xml:space="preserve"> l'activité</w:t>
      </w:r>
      <w:r w:rsidR="00F41B3A" w:rsidRPr="00F41B3A">
        <w:t xml:space="preserve"> </w:t>
      </w:r>
      <w:r w:rsidRPr="00F41B3A">
        <w:t>radio par channel (11 et 14).</w:t>
      </w:r>
      <w:r w:rsidR="00B00E42" w:rsidRPr="00F41B3A">
        <w:t xml:space="preserve"> Nous avons lancé en tout 4 expériences par cas durant 2 minutes avec 2, 4, 10 et 25 nœuds. Les graphes pour CSMA sont ci-dessous à gauche, ceux pour orchestra ci-dessous au milieu et ceux de TSCH ci-dessous à droite.</w:t>
      </w:r>
    </w:p>
    <w:p w14:paraId="75DDEA87" w14:textId="1849823E" w:rsidR="00B00E42" w:rsidRPr="00F41B3A" w:rsidRDefault="00B00E42" w:rsidP="001F6A9B"/>
    <w:p w14:paraId="6BA64B1F" w14:textId="518103EE" w:rsidR="00C74C3D" w:rsidRPr="00F41B3A" w:rsidRDefault="00C131EB" w:rsidP="001F6A9B">
      <w:r w:rsidRPr="00F41B3A">
        <w:rPr>
          <w:noProof/>
        </w:rPr>
        <w:lastRenderedPageBreak/>
        <mc:AlternateContent>
          <mc:Choice Requires="wpg">
            <w:drawing>
              <wp:anchor distT="0" distB="0" distL="114300" distR="114300" simplePos="0" relativeHeight="251666432" behindDoc="0" locked="0" layoutInCell="1" allowOverlap="1" wp14:anchorId="475B2958" wp14:editId="0BA7986D">
                <wp:simplePos x="0" y="0"/>
                <wp:positionH relativeFrom="margin">
                  <wp:align>center</wp:align>
                </wp:positionH>
                <wp:positionV relativeFrom="paragraph">
                  <wp:posOffset>220980</wp:posOffset>
                </wp:positionV>
                <wp:extent cx="6659880" cy="1857375"/>
                <wp:effectExtent l="0" t="0" r="7620" b="9525"/>
                <wp:wrapTopAndBottom/>
                <wp:docPr id="715623881" name="Groupe 14"/>
                <wp:cNvGraphicFramePr/>
                <a:graphic xmlns:a="http://schemas.openxmlformats.org/drawingml/2006/main">
                  <a:graphicData uri="http://schemas.microsoft.com/office/word/2010/wordprocessingGroup">
                    <wpg:wgp>
                      <wpg:cNvGrpSpPr/>
                      <wpg:grpSpPr>
                        <a:xfrm>
                          <a:off x="0" y="0"/>
                          <a:ext cx="6659880" cy="1857375"/>
                          <a:chOff x="0" y="0"/>
                          <a:chExt cx="6659880" cy="1857375"/>
                        </a:xfrm>
                      </wpg:grpSpPr>
                      <wpg:grpSp>
                        <wpg:cNvPr id="460365072" name="Groupe 11"/>
                        <wpg:cNvGrpSpPr/>
                        <wpg:grpSpPr>
                          <a:xfrm>
                            <a:off x="0" y="19050"/>
                            <a:ext cx="6659880" cy="1814195"/>
                            <a:chOff x="0" y="0"/>
                            <a:chExt cx="6659880" cy="1814195"/>
                          </a:xfrm>
                        </wpg:grpSpPr>
                        <pic:pic xmlns:pic="http://schemas.openxmlformats.org/drawingml/2006/picture">
                          <pic:nvPicPr>
                            <pic:cNvPr id="599800221" name="Image 9" descr="Une image contenant texte, Tracé, ligne, Police&#10;&#10;Description générée automatiquement"/>
                            <pic:cNvPicPr>
                              <a:picLocks noChangeAspect="1"/>
                            </pic:cNvPicPr>
                          </pic:nvPicPr>
                          <pic:blipFill rotWithShape="1">
                            <a:blip r:embed="rId25" cstate="print">
                              <a:extLst>
                                <a:ext uri="{28A0092B-C50C-407E-A947-70E740481C1C}">
                                  <a14:useLocalDpi xmlns:a14="http://schemas.microsoft.com/office/drawing/2010/main" val="0"/>
                                </a:ext>
                              </a:extLst>
                            </a:blip>
                            <a:srcRect l="650" t="4586" r="557"/>
                            <a:stretch/>
                          </pic:blipFill>
                          <pic:spPr bwMode="auto">
                            <a:xfrm>
                              <a:off x="23813" y="0"/>
                              <a:ext cx="6614160" cy="9055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34766893" name="Image 10" descr="Une image contenant ligne, Tracé, capture d’écran, Police&#10;&#10;Description générée automatiquement"/>
                            <pic:cNvPicPr>
                              <a:picLocks noChangeAspect="1"/>
                            </pic:cNvPicPr>
                          </pic:nvPicPr>
                          <pic:blipFill rotWithShape="1">
                            <a:blip r:embed="rId26" cstate="print">
                              <a:extLst>
                                <a:ext uri="{28A0092B-C50C-407E-A947-70E740481C1C}">
                                  <a14:useLocalDpi xmlns:a14="http://schemas.microsoft.com/office/drawing/2010/main" val="0"/>
                                </a:ext>
                              </a:extLst>
                            </a:blip>
                            <a:srcRect b="4180"/>
                            <a:stretch/>
                          </pic:blipFill>
                          <pic:spPr bwMode="auto">
                            <a:xfrm>
                              <a:off x="0" y="904875"/>
                              <a:ext cx="6659880" cy="909320"/>
                            </a:xfrm>
                            <a:prstGeom prst="rect">
                              <a:avLst/>
                            </a:prstGeom>
                            <a:noFill/>
                            <a:ln>
                              <a:noFill/>
                            </a:ln>
                            <a:extLst>
                              <a:ext uri="{53640926-AAD7-44D8-BBD7-CCE9431645EC}">
                                <a14:shadowObscured xmlns:a14="http://schemas.microsoft.com/office/drawing/2010/main"/>
                              </a:ext>
                            </a:extLst>
                          </pic:spPr>
                        </pic:pic>
                      </wpg:grpSp>
                      <wps:wsp>
                        <wps:cNvPr id="252966801" name="Rectangle 13"/>
                        <wps:cNvSpPr/>
                        <wps:spPr>
                          <a:xfrm>
                            <a:off x="2119313" y="0"/>
                            <a:ext cx="152400" cy="1847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133095" name="Rectangle 13"/>
                        <wps:cNvSpPr/>
                        <wps:spPr>
                          <a:xfrm>
                            <a:off x="4386263" y="9525"/>
                            <a:ext cx="152400" cy="1847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4079E6" id="Groupe 14" o:spid="_x0000_s1026" style="position:absolute;margin-left:0;margin-top:17.4pt;width:524.4pt;height:146.25pt;z-index:251666432;mso-position-horizontal:center;mso-position-horizontal-relative:margin" coordsize="66598,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">
                <v:group id="Groupe 11" o:spid="_x0000_s1027" style="position:absolute;top:190;width:66598;height:18142" coordsize="66598,1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">
                  <v:shape id="Image 9" o:spid="_x0000_s1028" type="#_x0000_t75" alt="Une image contenant texte, Tracé, ligne, Police&#10;&#10;Description générée automatiquement" style="position:absolute;left:238;width:66141;height:9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">
                    <v:imagedata r:id="rId27" o:title="Une image contenant texte, Tracé, ligne, Police&#10;&#10;Description générée automatiquement" croptop="3005f" cropleft="426f" cropright="365f"/>
                  </v:shape>
                  <v:shape id="Image 10" o:spid="_x0000_s1029" type="#_x0000_t75" alt="Une image contenant ligne, Tracé, capture d’écran, Police&#10;&#10;Description générée automatiquement" style="position:absolute;top:9048;width:66598;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">
                    <v:imagedata r:id="rId28" o:title="Une image contenant ligne, Tracé, capture d’écran, Police&#10;&#10;Description générée automatiquement" cropbottom="2739f"/>
                  </v:shape>
                </v:group>
                <v:rect id="Rectangle 13" o:spid="_x0000_s1030" style="position:absolute;left:21193;width:1524;height:1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" fillcolor="white [3212]" stroked="f" strokeweight="2pt"/>
                <v:rect id="Rectangle 13" o:spid="_x0000_s1031" style="position:absolute;left:43862;top:95;width:1524;height:1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" fillcolor="white [3212]" stroked="f" strokeweight="2pt"/>
                <w10:wrap type="topAndBottom" anchorx="margin"/>
              </v:group>
            </w:pict>
          </mc:Fallback>
        </mc:AlternateContent>
      </w:r>
      <w:r w:rsidR="00B00E42" w:rsidRPr="00F41B3A">
        <w:t xml:space="preserve">Expérience n°1 : 2 nœuds </w:t>
      </w:r>
    </w:p>
    <w:p w14:paraId="4D436E6E" w14:textId="68BBFD4D" w:rsidR="00C74C3D" w:rsidRPr="00F41B3A" w:rsidRDefault="00C74C3D" w:rsidP="001F6A9B"/>
    <w:p w14:paraId="52A7A2A5" w14:textId="6A4B5CEE" w:rsidR="00C74C3D" w:rsidRPr="00F41B3A" w:rsidRDefault="00C74C3D" w:rsidP="001F6A9B"/>
    <w:p w14:paraId="20E40ED9" w14:textId="24EE0E71" w:rsidR="001F6A9B" w:rsidRPr="00F41B3A" w:rsidRDefault="00C131EB" w:rsidP="001F6A9B">
      <w:r w:rsidRPr="00F41B3A">
        <w:rPr>
          <w:noProof/>
        </w:rPr>
        <mc:AlternateContent>
          <mc:Choice Requires="wpg">
            <w:drawing>
              <wp:anchor distT="0" distB="0" distL="114300" distR="114300" simplePos="0" relativeHeight="251683840" behindDoc="0" locked="0" layoutInCell="1" allowOverlap="1" wp14:anchorId="331F0CCA" wp14:editId="0D392DA8">
                <wp:simplePos x="0" y="0"/>
                <wp:positionH relativeFrom="margin">
                  <wp:align>center</wp:align>
                </wp:positionH>
                <wp:positionV relativeFrom="paragraph">
                  <wp:posOffset>313940</wp:posOffset>
                </wp:positionV>
                <wp:extent cx="6803390" cy="2099137"/>
                <wp:effectExtent l="0" t="0" r="0" b="0"/>
                <wp:wrapTopAndBottom/>
                <wp:docPr id="1974520120" name="Groupe 24"/>
                <wp:cNvGraphicFramePr/>
                <a:graphic xmlns:a="http://schemas.openxmlformats.org/drawingml/2006/main">
                  <a:graphicData uri="http://schemas.microsoft.com/office/word/2010/wordprocessingGroup">
                    <wpg:wgp>
                      <wpg:cNvGrpSpPr/>
                      <wpg:grpSpPr>
                        <a:xfrm>
                          <a:off x="0" y="0"/>
                          <a:ext cx="6803390" cy="2099137"/>
                          <a:chOff x="0" y="0"/>
                          <a:chExt cx="6803390" cy="2099137"/>
                        </a:xfrm>
                      </wpg:grpSpPr>
                      <wpg:grpSp>
                        <wpg:cNvPr id="1182332029" name="Groupe 23"/>
                        <wpg:cNvGrpSpPr/>
                        <wpg:grpSpPr>
                          <a:xfrm>
                            <a:off x="0" y="0"/>
                            <a:ext cx="6803390" cy="2092226"/>
                            <a:chOff x="0" y="0"/>
                            <a:chExt cx="6803390" cy="2092226"/>
                          </a:xfrm>
                        </wpg:grpSpPr>
                        <wpg:grpSp>
                          <wpg:cNvPr id="50056432" name="Groupe 20"/>
                          <wpg:cNvGrpSpPr/>
                          <wpg:grpSpPr>
                            <a:xfrm>
                              <a:off x="0" y="78006"/>
                              <a:ext cx="6803390" cy="2014220"/>
                              <a:chOff x="0" y="0"/>
                              <a:chExt cx="6803390" cy="2014800"/>
                            </a:xfrm>
                          </wpg:grpSpPr>
                          <pic:pic xmlns:pic="http://schemas.openxmlformats.org/drawingml/2006/picture">
                            <pic:nvPicPr>
                              <pic:cNvPr id="608838713" name="Image 17" descr="Une image contenant Tracé, ligne, diagramme, capture d’écran&#10;&#10;Description générée automatiquement"/>
                              <pic:cNvPicPr>
                                <a:picLocks noChangeAspect="1"/>
                              </pic:cNvPicPr>
                            </pic:nvPicPr>
                            <pic:blipFill rotWithShape="1">
                              <a:blip r:embed="rId29" cstate="print">
                                <a:extLst>
                                  <a:ext uri="{28A0092B-C50C-407E-A947-70E740481C1C}">
                                    <a14:useLocalDpi xmlns:a14="http://schemas.microsoft.com/office/drawing/2010/main" val="0"/>
                                  </a:ext>
                                </a:extLst>
                              </a:blip>
                              <a:srcRect l="527" t="2869" r="1384"/>
                              <a:stretch/>
                            </pic:blipFill>
                            <pic:spPr bwMode="auto">
                              <a:xfrm>
                                <a:off x="26002" y="0"/>
                                <a:ext cx="6703695" cy="10439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24716" name="Image 18" descr="Une image contenant ligne, Tracé, Police, texte&#10;&#10;Description générée automatiquement"/>
                              <pic:cNvPicPr>
                                <a:picLocks noChangeAspect="1"/>
                              </pic:cNvPicPr>
                            </pic:nvPicPr>
                            <pic:blipFill rotWithShape="1">
                              <a:blip r:embed="rId30" cstate="print">
                                <a:extLst>
                                  <a:ext uri="{28A0092B-C50C-407E-A947-70E740481C1C}">
                                    <a14:useLocalDpi xmlns:a14="http://schemas.microsoft.com/office/drawing/2010/main" val="0"/>
                                  </a:ext>
                                </a:extLst>
                              </a:blip>
                              <a:srcRect r="357" b="3376"/>
                              <a:stretch/>
                            </pic:blipFill>
                            <pic:spPr bwMode="auto">
                              <a:xfrm>
                                <a:off x="0" y="1040075"/>
                                <a:ext cx="6803390" cy="974725"/>
                              </a:xfrm>
                              <a:prstGeom prst="rect">
                                <a:avLst/>
                              </a:prstGeom>
                              <a:noFill/>
                              <a:ln>
                                <a:noFill/>
                              </a:ln>
                              <a:extLst>
                                <a:ext uri="{53640926-AAD7-44D8-BBD7-CCE9431645EC}">
                                  <a14:shadowObscured xmlns:a14="http://schemas.microsoft.com/office/drawing/2010/main"/>
                                </a:ext>
                              </a:extLst>
                            </pic:spPr>
                          </pic:pic>
                        </wpg:grpSp>
                        <wps:wsp>
                          <wps:cNvPr id="332280616" name="Rectangle 13"/>
                          <wps:cNvSpPr/>
                          <wps:spPr>
                            <a:xfrm>
                              <a:off x="2171159" y="0"/>
                              <a:ext cx="161925" cy="20922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5543377" name="Rectangle 13"/>
                        <wps:cNvSpPr/>
                        <wps:spPr>
                          <a:xfrm>
                            <a:off x="4480994" y="56338"/>
                            <a:ext cx="161925" cy="2042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94A24B" id="Groupe 24" o:spid="_x0000_s1026" style="position:absolute;margin-left:0;margin-top:24.7pt;width:535.7pt;height:165.3pt;z-index:251683840;mso-position-horizontal:center;mso-position-horizontal-relative:margin" coordsize="68033,20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">
                <v:group id="Groupe 23" o:spid="_x0000_s1027" style="position:absolute;width:68033;height:20922" coordsize="68033,2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">
                  <v:group id="Groupe 20" o:spid="_x0000_s1028" style="position:absolute;top:780;width:68033;height:20142" coordsize="68033,2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">
                    <v:shape id="Image 17" o:spid="_x0000_s1029" type="#_x0000_t75" alt="Une image contenant Tracé, ligne, diagramme, capture d’écran&#10;&#10;Description générée automatiquement" style="position:absolute;left:260;width:67036;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">
                      <v:imagedata r:id="rId31" o:title="Une image contenant Tracé, ligne, diagramme, capture d’écran&#10;&#10;Description générée automatiquement" croptop="1880f" cropleft="345f" cropright="907f"/>
                    </v:shape>
                    <v:shape id="Image 18" o:spid="_x0000_s1030" type="#_x0000_t75" alt="Une image contenant ligne, Tracé, Police, texte&#10;&#10;Description générée automatiquement" style="position:absolute;top:10400;width:68033;height: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">
                      <v:imagedata r:id="rId32" o:title="Une image contenant ligne, Tracé, Police, texte&#10;&#10;Description générée automatiquement" cropbottom="2212f" cropright="234f"/>
                    </v:shape>
                  </v:group>
                  <v:rect id="Rectangle 13" o:spid="_x0000_s1031" style="position:absolute;left:21711;width:1619;height:2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" fillcolor="white [3212]" stroked="f" strokeweight="2pt"/>
                </v:group>
                <v:rect id="Rectangle 13" o:spid="_x0000_s1032" style="position:absolute;left:44809;top:563;width:1620;height:20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" fillcolor="white [3212]" stroked="f" strokeweight="2pt"/>
                <w10:wrap type="topAndBottom" anchorx="margin"/>
              </v:group>
            </w:pict>
          </mc:Fallback>
        </mc:AlternateContent>
      </w:r>
      <w:r w:rsidR="00B00E42" w:rsidRPr="00F41B3A">
        <w:t xml:space="preserve">Expérience n°2 : 4 nœuds </w:t>
      </w:r>
    </w:p>
    <w:p w14:paraId="3C0C9718" w14:textId="4AD3CD70" w:rsidR="00CA0A19" w:rsidRPr="00F41B3A" w:rsidRDefault="00CA0A19" w:rsidP="001F6A9B"/>
    <w:p w14:paraId="79B8EBE3" w14:textId="3A7D2199" w:rsidR="00CA0A19" w:rsidRPr="00F41B3A" w:rsidRDefault="00C131EB" w:rsidP="001F6A9B">
      <w:r w:rsidRPr="00F41B3A">
        <w:rPr>
          <w:noProof/>
        </w:rPr>
        <mc:AlternateContent>
          <mc:Choice Requires="wpg">
            <w:drawing>
              <wp:anchor distT="0" distB="0" distL="114300" distR="114300" simplePos="0" relativeHeight="251671552" behindDoc="0" locked="0" layoutInCell="1" allowOverlap="1" wp14:anchorId="5F0098B5" wp14:editId="378F3D8D">
                <wp:simplePos x="0" y="0"/>
                <wp:positionH relativeFrom="margin">
                  <wp:align>center</wp:align>
                </wp:positionH>
                <wp:positionV relativeFrom="paragraph">
                  <wp:posOffset>290231</wp:posOffset>
                </wp:positionV>
                <wp:extent cx="6820535" cy="2071687"/>
                <wp:effectExtent l="0" t="0" r="0" b="5080"/>
                <wp:wrapTopAndBottom/>
                <wp:docPr id="447732248" name="Groupe 16"/>
                <wp:cNvGraphicFramePr/>
                <a:graphic xmlns:a="http://schemas.openxmlformats.org/drawingml/2006/main">
                  <a:graphicData uri="http://schemas.microsoft.com/office/word/2010/wordprocessingGroup">
                    <wpg:wgp>
                      <wpg:cNvGrpSpPr/>
                      <wpg:grpSpPr>
                        <a:xfrm>
                          <a:off x="0" y="0"/>
                          <a:ext cx="6820535" cy="2071687"/>
                          <a:chOff x="0" y="0"/>
                          <a:chExt cx="6820535" cy="2071687"/>
                        </a:xfrm>
                      </wpg:grpSpPr>
                      <wpg:grpSp>
                        <wpg:cNvPr id="1330486812" name="Groupe 8"/>
                        <wpg:cNvGrpSpPr/>
                        <wpg:grpSpPr>
                          <a:xfrm>
                            <a:off x="0" y="85712"/>
                            <a:ext cx="6820535" cy="1947558"/>
                            <a:chOff x="0" y="-13"/>
                            <a:chExt cx="6820535" cy="1947558"/>
                          </a:xfrm>
                        </wpg:grpSpPr>
                        <pic:pic xmlns:pic="http://schemas.openxmlformats.org/drawingml/2006/picture">
                          <pic:nvPicPr>
                            <pic:cNvPr id="1714083056" name="Image 6" descr="Une image contenant Tracé, ligne, texte, diagramme&#10;&#10;Description générée automatiquement"/>
                            <pic:cNvPicPr>
                              <a:picLocks noChangeAspect="1"/>
                            </pic:cNvPicPr>
                          </pic:nvPicPr>
                          <pic:blipFill rotWithShape="1">
                            <a:blip r:embed="rId33" cstate="print">
                              <a:extLst>
                                <a:ext uri="{28A0092B-C50C-407E-A947-70E740481C1C}">
                                  <a14:useLocalDpi xmlns:a14="http://schemas.microsoft.com/office/drawing/2010/main" val="0"/>
                                </a:ext>
                              </a:extLst>
                            </a:blip>
                            <a:srcRect r="634" b="15"/>
                            <a:stretch/>
                          </pic:blipFill>
                          <pic:spPr bwMode="auto">
                            <a:xfrm>
                              <a:off x="1" y="-13"/>
                              <a:ext cx="6773494" cy="1014575"/>
                            </a:xfrm>
                            <a:prstGeom prst="rect">
                              <a:avLst/>
                            </a:prstGeom>
                            <a:noFill/>
                            <a:ln>
                              <a:noFill/>
                            </a:ln>
                          </pic:spPr>
                        </pic:pic>
                        <pic:pic xmlns:pic="http://schemas.openxmlformats.org/drawingml/2006/picture">
                          <pic:nvPicPr>
                            <pic:cNvPr id="1348919296" name="Image 7" descr="Une image contenant ligne, Tracé, Police, texte&#10;&#10;Description générée automatiquement"/>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1009650"/>
                              <a:ext cx="6820535" cy="937895"/>
                            </a:xfrm>
                            <a:prstGeom prst="rect">
                              <a:avLst/>
                            </a:prstGeom>
                            <a:noFill/>
                            <a:ln>
                              <a:noFill/>
                            </a:ln>
                          </pic:spPr>
                        </pic:pic>
                      </wpg:grpSp>
                      <wps:wsp>
                        <wps:cNvPr id="1249351027" name="Rectangle 13"/>
                        <wps:cNvSpPr/>
                        <wps:spPr>
                          <a:xfrm>
                            <a:off x="2176462" y="28575"/>
                            <a:ext cx="161925" cy="20431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142814" name="Rectangle 13"/>
                        <wps:cNvSpPr/>
                        <wps:spPr>
                          <a:xfrm>
                            <a:off x="4491037" y="0"/>
                            <a:ext cx="133350" cy="20621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134E0" id="Groupe 16" o:spid="_x0000_s1026" style="position:absolute;margin-left:0;margin-top:22.85pt;width:537.05pt;height:163.1pt;z-index:251671552;mso-position-horizontal:center;mso-position-horizontal-relative:margin" coordsize="68205,20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">
                <v:group id="Groupe 8" o:spid="_x0000_s1027" style="position:absolute;top:857;width:68205;height:19475" coordorigin="" coordsize="68205,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">
                  <v:shape id="Image 6" o:spid="_x0000_s1028" type="#_x0000_t75" alt="Une image contenant Tracé, ligne, texte, diagramme&#10;&#10;Description générée automatiquement" style="position:absolute;width:67734;height:10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">
                    <v:imagedata r:id="rId35" o:title="Une image contenant Tracé, ligne, texte, diagramme&#10;&#10;Description générée automatiquement" cropbottom="10f" cropright="415f"/>
                  </v:shape>
                  <v:shape id="Image 7" o:spid="_x0000_s1029" type="#_x0000_t75" alt="Une image contenant ligne, Tracé, Police, texte&#10;&#10;Description générée automatiquement" style="position:absolute;top:10096;width:68205;height:9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">
                    <v:imagedata r:id="rId36" o:title="Une image contenant ligne, Tracé, Police, texte&#10;&#10;Description générée automatiquement"/>
                  </v:shape>
                </v:group>
                <v:rect id="Rectangle 13" o:spid="_x0000_s1030" style="position:absolute;left:21764;top:285;width:1619;height:20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" fillcolor="white [3212]" stroked="f" strokeweight="2pt"/>
                <v:rect id="Rectangle 13" o:spid="_x0000_s1031" style="position:absolute;left:44910;width:1333;height:2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" fillcolor="white [3212]" stroked="f" strokeweight="2pt"/>
                <w10:wrap type="topAndBottom" anchorx="margin"/>
              </v:group>
            </w:pict>
          </mc:Fallback>
        </mc:AlternateContent>
      </w:r>
      <w:r w:rsidR="00C74C3D" w:rsidRPr="00F41B3A">
        <w:t xml:space="preserve">Expérience n°3 : 10 nœuds </w:t>
      </w:r>
    </w:p>
    <w:p w14:paraId="3991E4E6" w14:textId="15558825" w:rsidR="00C74C3D" w:rsidRPr="00F41B3A" w:rsidRDefault="00C74C3D" w:rsidP="001F6A9B"/>
    <w:p w14:paraId="6279C92E" w14:textId="20D908F3" w:rsidR="00CA0A19" w:rsidRPr="00F41B3A" w:rsidRDefault="004C697B" w:rsidP="001F6A9B">
      <w:r>
        <w:rPr>
          <w:noProof/>
        </w:rPr>
        <w:lastRenderedPageBreak/>
        <mc:AlternateContent>
          <mc:Choice Requires="wpg">
            <w:drawing>
              <wp:anchor distT="0" distB="0" distL="114300" distR="114300" simplePos="0" relativeHeight="251689984" behindDoc="0" locked="0" layoutInCell="1" allowOverlap="1" wp14:anchorId="4139095A" wp14:editId="57BF8BD7">
                <wp:simplePos x="0" y="0"/>
                <wp:positionH relativeFrom="column">
                  <wp:posOffset>-461094</wp:posOffset>
                </wp:positionH>
                <wp:positionV relativeFrom="paragraph">
                  <wp:posOffset>270003</wp:posOffset>
                </wp:positionV>
                <wp:extent cx="6684645" cy="1989145"/>
                <wp:effectExtent l="0" t="0" r="1905" b="0"/>
                <wp:wrapTopAndBottom/>
                <wp:docPr id="428574502" name="Groupe 29"/>
                <wp:cNvGraphicFramePr/>
                <a:graphic xmlns:a="http://schemas.openxmlformats.org/drawingml/2006/main">
                  <a:graphicData uri="http://schemas.microsoft.com/office/word/2010/wordprocessingGroup">
                    <wpg:wgp>
                      <wpg:cNvGrpSpPr/>
                      <wpg:grpSpPr>
                        <a:xfrm>
                          <a:off x="0" y="0"/>
                          <a:ext cx="6684645" cy="1989145"/>
                          <a:chOff x="0" y="0"/>
                          <a:chExt cx="6684645" cy="1989145"/>
                        </a:xfrm>
                      </wpg:grpSpPr>
                      <pic:pic xmlns:pic="http://schemas.openxmlformats.org/drawingml/2006/picture">
                        <pic:nvPicPr>
                          <pic:cNvPr id="735621655" name="Image 28" descr="Une image contenant Tracé, ligne, diagramme, Police&#10;&#10;Description générée automatiquement"/>
                          <pic:cNvPicPr>
                            <a:picLocks noChangeAspect="1"/>
                          </pic:cNvPicPr>
                        </pic:nvPicPr>
                        <pic:blipFill rotWithShape="1">
                          <a:blip r:embed="rId37" cstate="print">
                            <a:extLst>
                              <a:ext uri="{28A0092B-C50C-407E-A947-70E740481C1C}">
                                <a14:useLocalDpi xmlns:a14="http://schemas.microsoft.com/office/drawing/2010/main" val="0"/>
                              </a:ext>
                            </a:extLst>
                          </a:blip>
                          <a:srcRect t="4363"/>
                          <a:stretch/>
                        </pic:blipFill>
                        <pic:spPr bwMode="auto">
                          <a:xfrm>
                            <a:off x="47570" y="42285"/>
                            <a:ext cx="6587490" cy="926465"/>
                          </a:xfrm>
                          <a:prstGeom prst="rect">
                            <a:avLst/>
                          </a:prstGeom>
                          <a:noFill/>
                          <a:ln>
                            <a:noFill/>
                          </a:ln>
                          <a:extLst>
                            <a:ext uri="{53640926-AAD7-44D8-BBD7-CCE9431645EC}">
                              <a14:shadowObscured xmlns:a14="http://schemas.microsoft.com/office/drawing/2010/main"/>
                            </a:ext>
                          </a:extLst>
                        </pic:spPr>
                      </pic:pic>
                      <wpg:grpSp>
                        <wpg:cNvPr id="782882706" name="Groupe 25"/>
                        <wpg:cNvGrpSpPr/>
                        <wpg:grpSpPr>
                          <a:xfrm>
                            <a:off x="0" y="0"/>
                            <a:ext cx="6684645" cy="1989145"/>
                            <a:chOff x="0" y="0"/>
                            <a:chExt cx="6684645" cy="1989145"/>
                          </a:xfrm>
                        </wpg:grpSpPr>
                        <pic:pic xmlns:pic="http://schemas.openxmlformats.org/drawingml/2006/picture">
                          <pic:nvPicPr>
                            <pic:cNvPr id="1730876615" name="Image 21" descr="Une image contenant ligne, capture d’écran, Tracé, Police&#10;&#10;Description générée automatiquement"/>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992406"/>
                              <a:ext cx="6684645" cy="939800"/>
                            </a:xfrm>
                            <a:prstGeom prst="rect">
                              <a:avLst/>
                            </a:prstGeom>
                            <a:noFill/>
                            <a:ln>
                              <a:noFill/>
                            </a:ln>
                          </pic:spPr>
                        </pic:pic>
                        <wps:wsp>
                          <wps:cNvPr id="1454285645" name="Rectangle 13"/>
                          <wps:cNvSpPr/>
                          <wps:spPr>
                            <a:xfrm>
                              <a:off x="2132156" y="0"/>
                              <a:ext cx="147344" cy="19891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890115" name="Rectangle 13"/>
                          <wps:cNvSpPr/>
                          <wps:spPr>
                            <a:xfrm>
                              <a:off x="4381320" y="0"/>
                              <a:ext cx="147344" cy="19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7B44A77" id="Groupe 29" o:spid="_x0000_s1026" style="position:absolute;margin-left:-36.3pt;margin-top:21.25pt;width:526.35pt;height:156.65pt;z-index:251689984" coordsize="66846,19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">
                <v:shape id="Image 28" o:spid="_x0000_s1027" type="#_x0000_t75" alt="Une image contenant Tracé, ligne, diagramme, Police&#10;&#10;Description générée automatiquement" style="position:absolute;left:475;top:422;width:65875;height: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">
                  <v:imagedata r:id="rId39" o:title="Une image contenant Tracé, ligne, diagramme, Police&#10;&#10;Description générée automatiquement" croptop="2859f"/>
                </v:shape>
                <v:group id="Groupe 25" o:spid="_x0000_s1028" style="position:absolute;width:66846;height:19891" coordsize="66846,1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">
                  <v:shape id="Image 21" o:spid="_x0000_s1029" type="#_x0000_t75" alt="Une image contenant ligne, capture d’écran, Tracé, Police&#10;&#10;Description générée automatiquement" style="position:absolute;top:9924;width:66846;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">
                    <v:imagedata r:id="rId40" o:title="Une image contenant ligne, capture d’écran, Tracé, Police&#10;&#10;Description générée automatiquement"/>
                  </v:shape>
                  <v:rect id="Rectangle 13" o:spid="_x0000_s1030" style="position:absolute;left:21321;width:1474;height:1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" fillcolor="white [3212]" stroked="f" strokeweight="2pt"/>
                  <v:rect id="Rectangle 13" o:spid="_x0000_s1031" style="position:absolute;left:43813;width:1473;height:19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" fillcolor="white [3212]" stroked="f" strokeweight="2pt"/>
                </v:group>
                <w10:wrap type="topAndBottom"/>
              </v:group>
            </w:pict>
          </mc:Fallback>
        </mc:AlternateContent>
      </w:r>
      <w:r w:rsidRPr="00F41B3A">
        <w:rPr>
          <w:noProof/>
        </w:rPr>
        <w:t xml:space="preserve"> </w:t>
      </w:r>
      <w:r w:rsidR="00C74C3D" w:rsidRPr="00F41B3A">
        <w:t>Expérience n°4 : 25 nœuds</w:t>
      </w:r>
    </w:p>
    <w:p w14:paraId="79F03D2F" w14:textId="349B3248" w:rsidR="00CA0A19" w:rsidRDefault="00CA0A19" w:rsidP="001F6A9B"/>
    <w:p w14:paraId="6EACD783" w14:textId="4FBD4A95" w:rsidR="00340799" w:rsidRPr="00340799" w:rsidRDefault="00340799" w:rsidP="00340799">
      <w:pPr>
        <w:pStyle w:val="Sous-titre"/>
        <w:rPr>
          <w:lang w:val="fr-FR"/>
        </w:rPr>
      </w:pPr>
      <w:bookmarkStart w:id="14" w:name="_Toc134794979"/>
      <w:r w:rsidRPr="00340799">
        <w:rPr>
          <w:lang w:val="fr-FR"/>
        </w:rPr>
        <w:t xml:space="preserve">IV.3 Observation </w:t>
      </w:r>
      <w:r>
        <w:rPr>
          <w:lang w:val="fr-FR"/>
        </w:rPr>
        <w:t>des délais et de pourcentage de réussite</w:t>
      </w:r>
      <w:bookmarkEnd w:id="14"/>
      <w:r>
        <w:rPr>
          <w:lang w:val="fr-FR"/>
        </w:rPr>
        <w:t xml:space="preserve"> </w:t>
      </w:r>
    </w:p>
    <w:p w14:paraId="06CA4F11" w14:textId="703FFADB" w:rsidR="00CA0A19" w:rsidRDefault="00F41B3A" w:rsidP="001F6A9B">
      <w:r>
        <w:tab/>
      </w:r>
      <w:r w:rsidRPr="00F41B3A">
        <w:t xml:space="preserve">Nous avons réalisé plusieurs expériences par cas (n°1, n°2, n°3), où nous avons observé </w:t>
      </w:r>
      <w:r>
        <w:t>le temps de connexion au réseau (</w:t>
      </w:r>
      <w:r w:rsidR="006062AC">
        <w:t xml:space="preserve">durée d'initialisation de RPL), le pourcentage de réussite </w:t>
      </w:r>
      <w:r w:rsidR="002A1A0E">
        <w:t xml:space="preserve">applicatif </w:t>
      </w:r>
      <w:r w:rsidR="006062AC">
        <w:t>de transmission de données et le délai de communication</w:t>
      </w:r>
      <w:r w:rsidR="002A1A0E">
        <w:t xml:space="preserve"> applicatif</w:t>
      </w:r>
      <w:r w:rsidR="006062AC">
        <w:t xml:space="preserve"> entre coordinateur et sender (ping)</w:t>
      </w:r>
      <w:r w:rsidR="00F31895">
        <w:t>. Nous avons tracé des graphes montrant l'évolution de ces caractéristiques selon le nombre de nœuds présents (2, 4, 10 et 25 nœuds).</w:t>
      </w:r>
    </w:p>
    <w:p w14:paraId="7BF8741C" w14:textId="77777777" w:rsidR="00F31895" w:rsidRDefault="00F31895" w:rsidP="001F6A9B"/>
    <w:p w14:paraId="4C2D21D4" w14:textId="5128B055" w:rsidR="00F31895" w:rsidRPr="00F41B3A" w:rsidRDefault="00F31895" w:rsidP="001F6A9B">
      <w:r>
        <w:rPr>
          <w:noProof/>
        </w:rPr>
        <w:drawing>
          <wp:anchor distT="0" distB="0" distL="114300" distR="114300" simplePos="0" relativeHeight="251691008" behindDoc="0" locked="0" layoutInCell="1" allowOverlap="1" wp14:anchorId="123C1C6F" wp14:editId="51A46155">
            <wp:simplePos x="0" y="0"/>
            <wp:positionH relativeFrom="margin">
              <wp:align>center</wp:align>
            </wp:positionH>
            <wp:positionV relativeFrom="paragraph">
              <wp:posOffset>494</wp:posOffset>
            </wp:positionV>
            <wp:extent cx="5451731" cy="3231393"/>
            <wp:effectExtent l="0" t="0" r="0" b="7620"/>
            <wp:wrapTopAndBottom/>
            <wp:docPr id="309324188" name="Image 2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4188" name="Image 26" descr="Une image contenant texte, diagramme, ligne, Tracé&#10;&#10;Description générée automatiquement"/>
                    <pic:cNvPicPr>
                      <a:picLocks noChangeAspect="1" noChangeArrowheads="1"/>
                    </pic:cNvPicPr>
                  </pic:nvPicPr>
                  <pic:blipFill rotWithShape="1">
                    <a:blip r:embed="rId41">
                      <a:extLst>
                        <a:ext uri="{28A0092B-C50C-407E-A947-70E740481C1C}">
                          <a14:useLocalDpi xmlns:a14="http://schemas.microsoft.com/office/drawing/2010/main" val="0"/>
                        </a:ext>
                      </a:extLst>
                    </a:blip>
                    <a:srcRect b="1631"/>
                    <a:stretch/>
                  </pic:blipFill>
                  <pic:spPr bwMode="auto">
                    <a:xfrm>
                      <a:off x="0" y="0"/>
                      <a:ext cx="5451731" cy="3231393"/>
                    </a:xfrm>
                    <a:prstGeom prst="rect">
                      <a:avLst/>
                    </a:prstGeom>
                    <a:noFill/>
                    <a:ln>
                      <a:noFill/>
                    </a:ln>
                    <a:extLst>
                      <a:ext uri="{53640926-AAD7-44D8-BBD7-CCE9431645EC}">
                        <a14:shadowObscured xmlns:a14="http://schemas.microsoft.com/office/drawing/2010/main"/>
                      </a:ext>
                    </a:extLst>
                  </pic:spPr>
                </pic:pic>
              </a:graphicData>
            </a:graphic>
          </wp:anchor>
        </w:drawing>
      </w:r>
    </w:p>
    <w:p w14:paraId="54CA6720" w14:textId="51EB5B98" w:rsidR="00CA0A19" w:rsidRPr="006457FC" w:rsidRDefault="006457FC" w:rsidP="006457FC">
      <w:pPr>
        <w:pStyle w:val="Sous-titre"/>
        <w:rPr>
          <w:lang w:val="fr-FR"/>
        </w:rPr>
      </w:pPr>
      <w:bookmarkStart w:id="15" w:name="_Toc134794980"/>
      <w:r w:rsidRPr="006457FC">
        <w:rPr>
          <w:lang w:val="fr-FR"/>
        </w:rPr>
        <w:lastRenderedPageBreak/>
        <w:t>IV.4 Observation du pourcentage d</w:t>
      </w:r>
      <w:r>
        <w:rPr>
          <w:lang w:val="fr-FR"/>
        </w:rPr>
        <w:t xml:space="preserve">e réussite </w:t>
      </w:r>
      <w:r w:rsidR="00A10CE5">
        <w:rPr>
          <w:lang w:val="fr-FR"/>
        </w:rPr>
        <w:t>selon l'orchestrateur</w:t>
      </w:r>
      <w:bookmarkEnd w:id="15"/>
    </w:p>
    <w:p w14:paraId="65E771F1" w14:textId="704D4666" w:rsidR="00CA0A19" w:rsidRPr="00F41B3A" w:rsidRDefault="0024651A" w:rsidP="001F6A9B">
      <w:r>
        <w:rPr>
          <w:noProof/>
        </w:rPr>
        <w:drawing>
          <wp:anchor distT="0" distB="0" distL="114300" distR="114300" simplePos="0" relativeHeight="251692032" behindDoc="0" locked="0" layoutInCell="1" allowOverlap="1" wp14:anchorId="59874572" wp14:editId="4E26E492">
            <wp:simplePos x="0" y="0"/>
            <wp:positionH relativeFrom="margin">
              <wp:align>center</wp:align>
            </wp:positionH>
            <wp:positionV relativeFrom="paragraph">
              <wp:posOffset>416560</wp:posOffset>
            </wp:positionV>
            <wp:extent cx="3938905" cy="2445385"/>
            <wp:effectExtent l="0" t="0" r="4445" b="0"/>
            <wp:wrapTopAndBottom/>
            <wp:docPr id="2146449904" name="Image 27"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49904" name="Image 27" descr="Une image contenant texte, ligne, capture d’écran, diagramme&#10;&#10;Description générée automatiquement"/>
                    <pic:cNvPicPr>
                      <a:picLocks noChangeAspect="1" noChangeArrowheads="1"/>
                    </pic:cNvPicPr>
                  </pic:nvPicPr>
                  <pic:blipFill rotWithShape="1">
                    <a:blip r:embed="rId42">
                      <a:extLst>
                        <a:ext uri="{28A0092B-C50C-407E-A947-70E740481C1C}">
                          <a14:useLocalDpi xmlns:a14="http://schemas.microsoft.com/office/drawing/2010/main" val="0"/>
                        </a:ext>
                      </a:extLst>
                    </a:blip>
                    <a:srcRect l="3918" t="5644" r="6097" b="1657"/>
                    <a:stretch/>
                  </pic:blipFill>
                  <pic:spPr bwMode="auto">
                    <a:xfrm>
                      <a:off x="0" y="0"/>
                      <a:ext cx="3938905" cy="2445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3961">
        <w:tab/>
      </w:r>
      <w:r w:rsidR="002913A7" w:rsidRPr="002913A7">
        <w:t>Sur le même lot d'</w:t>
      </w:r>
      <w:r w:rsidR="002913A7" w:rsidRPr="002913A7">
        <w:t>expériences</w:t>
      </w:r>
      <w:r w:rsidR="002913A7" w:rsidRPr="002913A7">
        <w:t xml:space="preserve"> nous avons également mesurer le pourcentage de réussite </w:t>
      </w:r>
      <w:r w:rsidR="00E75944">
        <w:t>de</w:t>
      </w:r>
      <w:r w:rsidR="002913A7" w:rsidRPr="002913A7">
        <w:t xml:space="preserve"> trame</w:t>
      </w:r>
      <w:r w:rsidR="002913A7">
        <w:t>s</w:t>
      </w:r>
      <w:r w:rsidR="002913A7" w:rsidRPr="002913A7">
        <w:t xml:space="preserve"> re</w:t>
      </w:r>
      <w:r w:rsidR="002913A7">
        <w:t>ç</w:t>
      </w:r>
      <w:r w:rsidR="002913A7" w:rsidRPr="002913A7">
        <w:t>u</w:t>
      </w:r>
      <w:r w:rsidR="002913A7">
        <w:t>es</w:t>
      </w:r>
      <w:r w:rsidR="002913A7" w:rsidRPr="002913A7">
        <w:t xml:space="preserve"> sur les coordinateur</w:t>
      </w:r>
      <w:r w:rsidR="002913A7">
        <w:t>s</w:t>
      </w:r>
      <w:r w:rsidR="002913A7" w:rsidRPr="002913A7">
        <w:t xml:space="preserve"> gr</w:t>
      </w:r>
      <w:r w:rsidR="002913A7">
        <w:t>â</w:t>
      </w:r>
      <w:r w:rsidR="002913A7" w:rsidRPr="002913A7">
        <w:t xml:space="preserve">ce aux logs TSCH sur les cas 2 </w:t>
      </w:r>
      <w:r w:rsidR="002913A7">
        <w:t>(</w:t>
      </w:r>
      <w:r w:rsidR="002913A7" w:rsidRPr="002913A7">
        <w:rPr>
          <w:rStyle w:val="Accentuation"/>
        </w:rPr>
        <w:t>6TiSCH</w:t>
      </w:r>
      <w:r w:rsidR="002913A7">
        <w:t xml:space="preserve">) </w:t>
      </w:r>
      <w:r w:rsidR="002913A7" w:rsidRPr="002913A7">
        <w:t>et 3</w:t>
      </w:r>
      <w:r w:rsidR="002913A7">
        <w:t xml:space="preserve"> (</w:t>
      </w:r>
      <w:r w:rsidR="002913A7" w:rsidRPr="002913A7">
        <w:rPr>
          <w:rStyle w:val="Accentuation"/>
        </w:rPr>
        <w:t>Orchestra</w:t>
      </w:r>
      <w:r w:rsidR="002913A7">
        <w:t>).</w:t>
      </w:r>
    </w:p>
    <w:p w14:paraId="02F09BA9" w14:textId="6E4173F6" w:rsidR="001F6A9B" w:rsidRDefault="001F6A9B" w:rsidP="001F6A9B">
      <w:pPr>
        <w:pStyle w:val="Titre"/>
        <w:numPr>
          <w:ilvl w:val="0"/>
          <w:numId w:val="9"/>
        </w:numPr>
        <w:rPr>
          <w:lang w:val="fr-FR"/>
        </w:rPr>
      </w:pPr>
      <w:bookmarkStart w:id="16" w:name="_Toc134794981"/>
      <w:r w:rsidRPr="00F41B3A">
        <w:rPr>
          <w:lang w:val="fr-FR"/>
        </w:rPr>
        <w:t>Analyse des résultats</w:t>
      </w:r>
      <w:bookmarkEnd w:id="16"/>
    </w:p>
    <w:p w14:paraId="04AE766B" w14:textId="2BFE4556" w:rsidR="00984A14" w:rsidRDefault="0024651A" w:rsidP="0024651A">
      <w:r>
        <w:tab/>
      </w:r>
    </w:p>
    <w:p w14:paraId="3BD60227" w14:textId="451302DF" w:rsidR="00984A14" w:rsidRDefault="0024651A" w:rsidP="0024651A">
      <w:pPr>
        <w:pStyle w:val="Sous-titre"/>
        <w:rPr>
          <w:lang w:val="fr-FR"/>
        </w:rPr>
      </w:pPr>
      <w:r w:rsidRPr="0024651A">
        <w:rPr>
          <w:lang w:val="fr-FR"/>
        </w:rPr>
        <w:t>V.1 Analyse de la puissance consommé</w:t>
      </w:r>
      <w:r>
        <w:rPr>
          <w:lang w:val="fr-FR"/>
        </w:rPr>
        <w:t xml:space="preserve">e </w:t>
      </w:r>
    </w:p>
    <w:p w14:paraId="1BF93D2E" w14:textId="6BC26D6A" w:rsidR="0024651A" w:rsidRDefault="00210239" w:rsidP="0024651A">
      <w:r>
        <w:tab/>
        <w:t xml:space="preserve">Nous pouvons observer que ces graphes nous donnent des évolutions similaires. Pour les deux types de nœud, nous observons un pic de puissance au début de l'expérience, ce qui représente la phase d'initialisation. Ensuite, la puissance se stabilise entre une valeur plus grande (pic) et une valeur plus faible (vallée), ce qui montre l'alternance entre mode réveillé (écoute ou transmission) et mode endormi. </w:t>
      </w:r>
      <w:r w:rsidR="00167636">
        <w:t>De plus, a</w:t>
      </w:r>
      <w:r w:rsidR="0024651A">
        <w:t>u vu des puissances moyennes</w:t>
      </w:r>
      <w:r w:rsidR="00167636">
        <w:t xml:space="preserve"> consommées</w:t>
      </w:r>
      <w:r w:rsidR="0024651A">
        <w:t xml:space="preserve">, nous pouvons voir </w:t>
      </w:r>
      <w:r w:rsidR="00167636">
        <w:t>que</w:t>
      </w:r>
      <w:r w:rsidR="0024651A">
        <w:t xml:space="preserve"> TSCH consomme moins que CSMA,</w:t>
      </w:r>
      <w:r w:rsidR="00167636">
        <w:t xml:space="preserve"> et qu'Orchestra n'apporte pas de changement </w:t>
      </w:r>
      <w:r w:rsidR="0037318F">
        <w:t xml:space="preserve">majeur à la </w:t>
      </w:r>
      <w:r w:rsidR="00167636">
        <w:t>consomm</w:t>
      </w:r>
      <w:r w:rsidR="0037318F">
        <w:t>ation énergétique</w:t>
      </w:r>
      <w:r w:rsidR="00167636">
        <w:t xml:space="preserve"> vis-à-vis de 6TiSCH.</w:t>
      </w:r>
    </w:p>
    <w:p w14:paraId="073AD30A" w14:textId="77777777" w:rsidR="009601E8" w:rsidRDefault="009601E8" w:rsidP="0024651A"/>
    <w:p w14:paraId="1354CF40" w14:textId="11300982" w:rsidR="009601E8" w:rsidRDefault="009601E8" w:rsidP="009601E8">
      <w:pPr>
        <w:pStyle w:val="Sous-titre"/>
        <w:rPr>
          <w:lang w:val="fr-FR"/>
        </w:rPr>
      </w:pPr>
      <w:r w:rsidRPr="009601E8">
        <w:rPr>
          <w:lang w:val="fr-FR"/>
        </w:rPr>
        <w:t>V.2 Analyse de l'activité r</w:t>
      </w:r>
      <w:r>
        <w:rPr>
          <w:lang w:val="fr-FR"/>
        </w:rPr>
        <w:t>adio</w:t>
      </w:r>
    </w:p>
    <w:p w14:paraId="041AEC3F" w14:textId="309A3EAA" w:rsidR="00D00DD5" w:rsidRDefault="004C697B" w:rsidP="004C697B">
      <w:r>
        <w:tab/>
        <w:t>Nous pouvons observer que le</w:t>
      </w:r>
      <w:r w:rsidR="005710F9">
        <w:t>s</w:t>
      </w:r>
      <w:r>
        <w:t xml:space="preserve"> graphe</w:t>
      </w:r>
      <w:r w:rsidR="005710F9">
        <w:t>s</w:t>
      </w:r>
      <w:r>
        <w:t xml:space="preserve"> pour le channel 11</w:t>
      </w:r>
      <w:r w:rsidR="00671BA0">
        <w:t>, quelque soit l'expérience et le cas, possède</w:t>
      </w:r>
      <w:r w:rsidR="005710F9">
        <w:t>nt</w:t>
      </w:r>
      <w:r w:rsidR="00671BA0">
        <w:t xml:space="preserve"> une évolution similaire</w:t>
      </w:r>
      <w:r w:rsidR="00664863">
        <w:t xml:space="preserve">, seulement les RSSI moyen change selon l'expérience. Il est le même dans chaque cas et expérience sauf pour l'expérience à 25 nœuds, où CSMA et TSCH + Orchestra montre une baisse contrairement à TSCH + 6TiSCH. Ce qui est normal puisqu'il y a plus de nœuds et donc plus d'activité radio, ce qui par conséquent diminue l'intensité des signaux. Cependant, pour TSCH + 6TiSCH, nous pouvons supposer que c'est dû à 6TiSCH que </w:t>
      </w:r>
      <w:r w:rsidR="00FE5B07">
        <w:t>le RSSI moyen reste aussi haut.</w:t>
      </w:r>
    </w:p>
    <w:p w14:paraId="78BCFC18" w14:textId="5324781E" w:rsidR="005710F9" w:rsidRDefault="005710F9" w:rsidP="00C87F2C">
      <w:r>
        <w:tab/>
      </w:r>
      <w:r>
        <w:t>Nous pouvons observer que le</w:t>
      </w:r>
      <w:r>
        <w:t>s</w:t>
      </w:r>
      <w:r>
        <w:t xml:space="preserve"> graphe</w:t>
      </w:r>
      <w:r>
        <w:t>s</w:t>
      </w:r>
      <w:r>
        <w:t xml:space="preserve"> pour le channel 1</w:t>
      </w:r>
      <w:r>
        <w:t xml:space="preserve">4, ont des évolutions similaires selon les cas, et qu'il y a de moins en moins de pic isolé plus le nombre de nœuds augmentent. Quant au RSSI moyen, il est équivalent dans chaque cas selon l'expérience. Nous pouvons voir que TSCH + Orchestra montre plus de disparités que les autres cas, ce qui </w:t>
      </w:r>
      <w:r w:rsidR="00460161">
        <w:t xml:space="preserve">peut être </w:t>
      </w:r>
      <w:r>
        <w:t>justifiable du fait</w:t>
      </w:r>
      <w:r w:rsidR="00460161">
        <w:t xml:space="preserve"> d'une mauvaise configuration de notre part ou d'une influence d'autres expériences sur l'activité radio dans le channel 14.</w:t>
      </w:r>
    </w:p>
    <w:p w14:paraId="4BBA0229" w14:textId="04F8C794" w:rsidR="00D8270B" w:rsidRDefault="005710F9" w:rsidP="00C87F2C">
      <w:pPr>
        <w:rPr>
          <w:rFonts w:cstheme="minorHAnsi"/>
          <w:szCs w:val="22"/>
        </w:rPr>
      </w:pPr>
      <w:r>
        <w:lastRenderedPageBreak/>
        <w:tab/>
      </w:r>
      <w:r w:rsidRPr="00C87F2C">
        <w:rPr>
          <w:rFonts w:cstheme="minorHAnsi"/>
          <w:szCs w:val="22"/>
        </w:rPr>
        <w:t xml:space="preserve">De plus, nous avons calculé les duty cycle de chaque channel, cependant, nous obtenons des valeurs </w:t>
      </w:r>
      <w:r w:rsidR="00C87F2C">
        <w:rPr>
          <w:rFonts w:cstheme="minorHAnsi"/>
          <w:szCs w:val="22"/>
        </w:rPr>
        <w:t>telles que</w:t>
      </w:r>
      <w:r w:rsidRPr="00C87F2C">
        <w:rPr>
          <w:rFonts w:cstheme="minorHAnsi"/>
          <w:szCs w:val="22"/>
        </w:rPr>
        <w:t xml:space="preserve"> 50,00 </w:t>
      </w:r>
      <w:r w:rsidR="00F65853" w:rsidRPr="00C87F2C">
        <w:rPr>
          <w:rFonts w:cstheme="minorHAnsi"/>
          <w:color w:val="202122"/>
          <w:szCs w:val="22"/>
          <w:shd w:val="clear" w:color="auto" w:fill="FFFFFF"/>
        </w:rPr>
        <w:t>±</w:t>
      </w:r>
      <w:r w:rsidR="00F65853" w:rsidRPr="00C87F2C">
        <w:rPr>
          <w:rFonts w:cstheme="minorHAnsi"/>
          <w:color w:val="202122"/>
          <w:szCs w:val="22"/>
          <w:shd w:val="clear" w:color="auto" w:fill="FFFFFF"/>
        </w:rPr>
        <w:t xml:space="preserve"> 0,05 </w:t>
      </w:r>
      <w:r w:rsidRPr="00C87F2C">
        <w:rPr>
          <w:rFonts w:cstheme="minorHAnsi"/>
          <w:szCs w:val="22"/>
        </w:rPr>
        <w:t xml:space="preserve">% </w:t>
      </w:r>
      <w:r w:rsidR="00C87F2C">
        <w:rPr>
          <w:rFonts w:cstheme="minorHAnsi"/>
          <w:szCs w:val="22"/>
        </w:rPr>
        <w:t>. Il est donc difficile d'en conclure quelque</w:t>
      </w:r>
      <w:r w:rsidRPr="00C87F2C">
        <w:rPr>
          <w:rFonts w:cstheme="minorHAnsi"/>
          <w:szCs w:val="22"/>
        </w:rPr>
        <w:t xml:space="preserve"> </w:t>
      </w:r>
      <w:r w:rsidR="00C87F2C">
        <w:rPr>
          <w:rFonts w:cstheme="minorHAnsi"/>
          <w:szCs w:val="22"/>
        </w:rPr>
        <w:t xml:space="preserve">chose, d'autant plus qu'il n'y pas de proportionnalité selon les protocoles utilisés ou le nombre de nœuds. </w:t>
      </w:r>
    </w:p>
    <w:p w14:paraId="33DA1945" w14:textId="77777777" w:rsidR="00C87F2C" w:rsidRPr="00C87F2C" w:rsidRDefault="00C87F2C" w:rsidP="00C87F2C">
      <w:pPr>
        <w:rPr>
          <w:rFonts w:cstheme="minorHAnsi"/>
          <w:szCs w:val="22"/>
        </w:rPr>
      </w:pPr>
    </w:p>
    <w:p w14:paraId="686D0680" w14:textId="0FA68634" w:rsidR="00D00DD5" w:rsidRPr="00D00DD5" w:rsidRDefault="00D00DD5" w:rsidP="00D00DD5">
      <w:pPr>
        <w:pStyle w:val="Sous-titre"/>
        <w:rPr>
          <w:lang w:val="fr-FR"/>
        </w:rPr>
      </w:pPr>
      <w:r w:rsidRPr="00D00DD5">
        <w:rPr>
          <w:lang w:val="fr-FR"/>
        </w:rPr>
        <w:t xml:space="preserve">V.3 Analyse </w:t>
      </w:r>
      <w:r>
        <w:rPr>
          <w:lang w:val="fr-FR"/>
        </w:rPr>
        <w:t>des délais et de pourcentage de réussite</w:t>
      </w:r>
    </w:p>
    <w:p w14:paraId="3841CF23" w14:textId="7A2800F2" w:rsidR="00D00DD5" w:rsidRPr="00D00DD5" w:rsidRDefault="00BD385D" w:rsidP="00D00DD5">
      <w:r>
        <w:tab/>
      </w:r>
      <w:r w:rsidR="00D00DD5" w:rsidRPr="00D00DD5">
        <w:t>Pour le temps de connexion au réseau</w:t>
      </w:r>
      <w:r w:rsidR="00AE2563">
        <w:t>,</w:t>
      </w:r>
      <w:r w:rsidR="00D00DD5" w:rsidRPr="00D00DD5">
        <w:t xml:space="preserve"> </w:t>
      </w:r>
      <w:r w:rsidR="00AE2563">
        <w:t>nous</w:t>
      </w:r>
      <w:r w:rsidR="00D00DD5" w:rsidRPr="00D00DD5">
        <w:t xml:space="preserve"> vo</w:t>
      </w:r>
      <w:r w:rsidR="00AE2563">
        <w:t>yons</w:t>
      </w:r>
      <w:r w:rsidR="00D00DD5" w:rsidRPr="00D00DD5">
        <w:t xml:space="preserve"> tout d'abord que pour TSCH et TSCH </w:t>
      </w:r>
      <w:r w:rsidR="00AE2563">
        <w:t>avec</w:t>
      </w:r>
      <w:r w:rsidR="00D00DD5" w:rsidRPr="00D00DD5">
        <w:t xml:space="preserve"> Orchestra </w:t>
      </w:r>
      <w:r w:rsidR="00AE2563">
        <w:t>qu'</w:t>
      </w:r>
      <w:r w:rsidR="00D00DD5" w:rsidRPr="00D00DD5">
        <w:t xml:space="preserve">il y a un temps </w:t>
      </w:r>
      <w:r w:rsidR="00AE2563">
        <w:t xml:space="preserve">important </w:t>
      </w:r>
      <w:r w:rsidR="00D00DD5" w:rsidRPr="00D00DD5">
        <w:t xml:space="preserve">de connexion au réseau pour </w:t>
      </w:r>
      <w:r w:rsidR="00AE2563">
        <w:t>un</w:t>
      </w:r>
      <w:r w:rsidR="00D00DD5" w:rsidRPr="00D00DD5">
        <w:t xml:space="preserve"> sender </w:t>
      </w:r>
      <w:r w:rsidR="00AE2563">
        <w:t>et un</w:t>
      </w:r>
      <w:r w:rsidR="00D00DD5" w:rsidRPr="00D00DD5">
        <w:t xml:space="preserve"> coordinateur, mais que cela redevient </w:t>
      </w:r>
      <w:r w:rsidR="00AE2563">
        <w:t>acceptable</w:t>
      </w:r>
      <w:r w:rsidR="00D00DD5" w:rsidRPr="00D00DD5">
        <w:t xml:space="preserve"> pour plus de nœuds. </w:t>
      </w:r>
      <w:r w:rsidR="00FD7E89">
        <w:t>Nous</w:t>
      </w:r>
      <w:r w:rsidR="00D00DD5" w:rsidRPr="00D00DD5">
        <w:t xml:space="preserve"> remarqu</w:t>
      </w:r>
      <w:r w:rsidR="00FD7E89">
        <w:t>ons</w:t>
      </w:r>
      <w:r w:rsidR="00D00DD5" w:rsidRPr="00D00DD5">
        <w:t xml:space="preserve"> que CSMA est le plus rapide à converger et qu'Orch</w:t>
      </w:r>
      <w:r w:rsidR="00884843">
        <w:t>e</w:t>
      </w:r>
      <w:r w:rsidR="00D00DD5" w:rsidRPr="00D00DD5">
        <w:t>stra est un peu plus rapide que 6</w:t>
      </w:r>
      <w:r w:rsidR="00FD7E89">
        <w:t>T</w:t>
      </w:r>
      <w:r w:rsidR="00D00DD5" w:rsidRPr="00D00DD5">
        <w:t>i</w:t>
      </w:r>
      <w:r w:rsidR="00FD7E89">
        <w:t>SCH</w:t>
      </w:r>
      <w:r w:rsidR="00D00DD5" w:rsidRPr="00D00DD5">
        <w:t>. Le temps de convergence prend en compte la convergence de RPL et aussi le temps de planification de TSCH (d'où l'écart mesuré).</w:t>
      </w:r>
      <w:r w:rsidR="00FD7E89">
        <w:t xml:space="preserve"> </w:t>
      </w:r>
    </w:p>
    <w:p w14:paraId="5171976A" w14:textId="1501E48B" w:rsidR="00D00DD5" w:rsidRPr="00D00DD5" w:rsidRDefault="00BD385D" w:rsidP="00D00DD5">
      <w:r>
        <w:tab/>
      </w:r>
      <w:r w:rsidR="00D00DD5" w:rsidRPr="00D00DD5">
        <w:t xml:space="preserve">Pour le pourcentage de </w:t>
      </w:r>
      <w:r w:rsidR="001A54B1">
        <w:t>réussite</w:t>
      </w:r>
      <w:r w:rsidR="00D00DD5" w:rsidRPr="00D00DD5">
        <w:t>, ils sont tous sans erreurs avec un seul sender, mais ils d</w:t>
      </w:r>
      <w:r w:rsidR="00EF582D">
        <w:t>é</w:t>
      </w:r>
      <w:r w:rsidR="00D00DD5" w:rsidRPr="00D00DD5">
        <w:t>cro</w:t>
      </w:r>
      <w:r w:rsidR="00AB0ABA">
        <w:t>i</w:t>
      </w:r>
      <w:r w:rsidR="006B28AE">
        <w:t>ss</w:t>
      </w:r>
      <w:r w:rsidR="00D00DD5" w:rsidRPr="00D00DD5">
        <w:t>ent tous significativement en fonction du nombre de nœuds</w:t>
      </w:r>
      <w:r w:rsidR="001A54B1">
        <w:t>.</w:t>
      </w:r>
      <w:r w:rsidR="00D00DD5" w:rsidRPr="00D00DD5">
        <w:t xml:space="preserve"> </w:t>
      </w:r>
      <w:r w:rsidR="001A54B1">
        <w:t xml:space="preserve">Cependant, </w:t>
      </w:r>
      <w:r w:rsidR="00D00DD5" w:rsidRPr="00D00DD5">
        <w:t>TSCH et aussi dans de moindre mesure Orchestra</w:t>
      </w:r>
      <w:r w:rsidR="001A54B1">
        <w:t xml:space="preserve">, </w:t>
      </w:r>
      <w:r w:rsidR="00D00DD5" w:rsidRPr="00D00DD5">
        <w:t xml:space="preserve">gardent un pourcentage de succès de 100% même </w:t>
      </w:r>
      <w:r w:rsidR="006B28AE" w:rsidRPr="00D00DD5">
        <w:t>au-delà</w:t>
      </w:r>
      <w:r w:rsidR="00D00DD5" w:rsidRPr="00D00DD5">
        <w:t xml:space="preserve"> de 1 sender </w:t>
      </w:r>
      <w:r w:rsidR="00F82801">
        <w:t>(</w:t>
      </w:r>
      <w:r w:rsidR="00D00DD5" w:rsidRPr="00D00DD5">
        <w:t>&gt;</w:t>
      </w:r>
      <w:r w:rsidR="001A54B1">
        <w:t xml:space="preserve"> </w:t>
      </w:r>
      <w:r w:rsidR="00D00DD5" w:rsidRPr="00D00DD5">
        <w:t xml:space="preserve">4 pour </w:t>
      </w:r>
      <w:r w:rsidR="009A6F55">
        <w:t xml:space="preserve">TSCH + </w:t>
      </w:r>
      <w:r w:rsidR="00D00DD5" w:rsidRPr="00D00DD5">
        <w:t>Orch</w:t>
      </w:r>
      <w:r w:rsidR="009568FD">
        <w:t>e</w:t>
      </w:r>
      <w:r w:rsidR="00D00DD5" w:rsidRPr="00D00DD5">
        <w:t>stra et &gt;</w:t>
      </w:r>
      <w:r w:rsidR="001A54B1">
        <w:t xml:space="preserve"> </w:t>
      </w:r>
      <w:r w:rsidR="00D00DD5" w:rsidRPr="00D00DD5">
        <w:t xml:space="preserve">10 pour TSCH </w:t>
      </w:r>
      <w:r w:rsidR="009A6F55">
        <w:t>+ 6TiSCH</w:t>
      </w:r>
      <w:r w:rsidR="00D00DD5" w:rsidRPr="00D00DD5">
        <w:t xml:space="preserve">). </w:t>
      </w:r>
      <w:r w:rsidR="009A6F55">
        <w:t>Nous</w:t>
      </w:r>
      <w:r w:rsidR="00D00DD5" w:rsidRPr="00D00DD5">
        <w:t xml:space="preserve"> p</w:t>
      </w:r>
      <w:r w:rsidR="009A6F55">
        <w:t>ouvons</w:t>
      </w:r>
      <w:r w:rsidR="00D00DD5" w:rsidRPr="00D00DD5">
        <w:t xml:space="preserve"> faire l'hypothèse que TSCH grâce notamment à l'orchestrateur maintient un </w:t>
      </w:r>
      <w:r w:rsidR="009A6F55">
        <w:t>pourcentage de réussite</w:t>
      </w:r>
      <w:r w:rsidR="00D00DD5" w:rsidRPr="00D00DD5">
        <w:t xml:space="preserve"> de 100% jusqu'à un certain nombre de nœuds</w:t>
      </w:r>
      <w:r w:rsidR="009A6F55">
        <w:t xml:space="preserve">, mais qu'au-delà de ce nombre, la charge devient </w:t>
      </w:r>
      <w:r w:rsidR="00D00DD5" w:rsidRPr="00D00DD5">
        <w:t xml:space="preserve">trop </w:t>
      </w:r>
      <w:r w:rsidR="009A6F55">
        <w:t xml:space="preserve">importante </w:t>
      </w:r>
      <w:r w:rsidR="00D00DD5" w:rsidRPr="00D00DD5">
        <w:t>pour le coordinateur.</w:t>
      </w:r>
    </w:p>
    <w:p w14:paraId="08D9E66E" w14:textId="742A2FC2" w:rsidR="00D00DD5" w:rsidRDefault="00BD385D" w:rsidP="00D00DD5">
      <w:r>
        <w:tab/>
      </w:r>
      <w:r w:rsidR="00D00DD5" w:rsidRPr="00D00DD5">
        <w:t xml:space="preserve">Pour le ping, CSMA garde pratiquement un ping constant alors que celui de TSCH et </w:t>
      </w:r>
      <w:r w:rsidR="006B28AE" w:rsidRPr="00D00DD5">
        <w:t>Orchestra</w:t>
      </w:r>
      <w:r w:rsidR="00D00DD5" w:rsidRPr="00D00DD5">
        <w:t xml:space="preserve"> augmente grandement avec le nombre de nœud. Cela est sûrement dû au fait que TSCH est un protocole plus lourd pour le coordinateur donc en fonction du nombre de nœuds, le temps pour répondre au sender est plus long, alors que le mode CSMA est beaucoup plus simple.</w:t>
      </w:r>
    </w:p>
    <w:p w14:paraId="53ED6329" w14:textId="77777777" w:rsidR="009A6F55" w:rsidRDefault="009A6F55" w:rsidP="00D00DD5"/>
    <w:p w14:paraId="498D2454" w14:textId="005FED93" w:rsidR="009A6F55" w:rsidRPr="00D00DD5" w:rsidRDefault="009A6F55" w:rsidP="00D00DD5">
      <w:r>
        <w:tab/>
        <w:t xml:space="preserve">Nous pouvons donc en déduire que TSCH améliore la fiabilité au prix de la rapidité, </w:t>
      </w:r>
      <w:r w:rsidR="00F4224E">
        <w:t>alors que CSMA améliore la rapidité au prix de la fiabilité</w:t>
      </w:r>
      <w:r>
        <w:t>.</w:t>
      </w:r>
    </w:p>
    <w:p w14:paraId="2E5E0A91" w14:textId="77777777" w:rsidR="00984A14" w:rsidRDefault="00984A14" w:rsidP="00984A14">
      <w:pPr>
        <w:pStyle w:val="Corpsdetexte"/>
      </w:pPr>
    </w:p>
    <w:p w14:paraId="568B13CE" w14:textId="0A8EF4CD" w:rsidR="008E1467" w:rsidRDefault="008E1467" w:rsidP="0060767E">
      <w:pPr>
        <w:pStyle w:val="Sous-titre"/>
        <w:rPr>
          <w:lang w:val="fr-FR"/>
        </w:rPr>
      </w:pPr>
      <w:r w:rsidRPr="008E1467">
        <w:rPr>
          <w:lang w:val="fr-FR"/>
        </w:rPr>
        <w:t>V.4 Analyse du pourcentage d</w:t>
      </w:r>
      <w:r>
        <w:rPr>
          <w:lang w:val="fr-FR"/>
        </w:rPr>
        <w:t>e réussite selon l'ordonnanceur</w:t>
      </w:r>
    </w:p>
    <w:p w14:paraId="4AD63EFC" w14:textId="6AB5C754" w:rsidR="0060767E" w:rsidRDefault="008E1467" w:rsidP="0060767E">
      <w:r>
        <w:tab/>
        <w:t xml:space="preserve">Nous pouvons observer que </w:t>
      </w:r>
      <w:r w:rsidRPr="008E1467">
        <w:t xml:space="preserve">le </w:t>
      </w:r>
      <w:r>
        <w:t xml:space="preserve">pourcentage de réussite </w:t>
      </w:r>
      <w:r w:rsidRPr="008E1467">
        <w:t>au niveau MAC est à l'avantage de TSCH (avec 6tisch), pourtant Orchestra</w:t>
      </w:r>
      <w:r>
        <w:t xml:space="preserve"> promet une amélioration de la rapidité</w:t>
      </w:r>
      <w:r w:rsidRPr="008E1467">
        <w:t>.</w:t>
      </w:r>
      <w:r w:rsidR="003E4562">
        <w:t xml:space="preserve"> Cependant,</w:t>
      </w:r>
      <w:r w:rsidRPr="008E1467">
        <w:t xml:space="preserve"> Orchestra </w:t>
      </w:r>
      <w:r w:rsidR="003E4562">
        <w:t xml:space="preserve">contient </w:t>
      </w:r>
      <w:r w:rsidRPr="008E1467">
        <w:t>de nombreux paramètres</w:t>
      </w:r>
      <w:r w:rsidR="003E4562">
        <w:t xml:space="preserve"> de configuration</w:t>
      </w:r>
      <w:r w:rsidRPr="008E1467">
        <w:t xml:space="preserve">, </w:t>
      </w:r>
      <w:r w:rsidR="003E4562">
        <w:t xml:space="preserve">et </w:t>
      </w:r>
      <w:r w:rsidRPr="008E1467">
        <w:t xml:space="preserve">nous avons fait le choix de prendre la configuration </w:t>
      </w:r>
      <w:r w:rsidR="003E4562">
        <w:t xml:space="preserve">par défaut </w:t>
      </w:r>
      <w:r w:rsidRPr="008E1467">
        <w:t xml:space="preserve">qui n'est peut-être pas </w:t>
      </w:r>
      <w:r w:rsidR="003E4562">
        <w:t xml:space="preserve">la plus </w:t>
      </w:r>
      <w:r w:rsidRPr="008E1467">
        <w:t xml:space="preserve">adaptée </w:t>
      </w:r>
      <w:r w:rsidR="003E4562">
        <w:t>dans</w:t>
      </w:r>
      <w:r w:rsidRPr="008E1467">
        <w:t xml:space="preserve"> notre cas de figure</w:t>
      </w:r>
      <w:r w:rsidR="003E4562">
        <w:t>. Nous</w:t>
      </w:r>
      <w:r w:rsidRPr="008E1467">
        <w:t xml:space="preserve"> aur</w:t>
      </w:r>
      <w:r w:rsidR="003E4562">
        <w:t>ions</w:t>
      </w:r>
      <w:r w:rsidRPr="008E1467">
        <w:t xml:space="preserve"> pu par exemple adapter la taille des slotframe.</w:t>
      </w:r>
    </w:p>
    <w:p w14:paraId="64A9258A" w14:textId="295206A9" w:rsidR="00984A14" w:rsidRPr="0024651A" w:rsidRDefault="00984A14" w:rsidP="00984A14">
      <w:pPr>
        <w:pStyle w:val="Titre"/>
        <w:rPr>
          <w:lang w:val="fr-FR"/>
        </w:rPr>
      </w:pPr>
      <w:r w:rsidRPr="0024651A">
        <w:rPr>
          <w:lang w:val="fr-FR"/>
        </w:rPr>
        <w:t>VI. Conclusion</w:t>
      </w:r>
    </w:p>
    <w:p w14:paraId="505F122D" w14:textId="77777777" w:rsidR="00984A14" w:rsidRPr="0024651A" w:rsidRDefault="00984A14" w:rsidP="004C697B"/>
    <w:p w14:paraId="42F81610" w14:textId="77777777" w:rsidR="003E4A05" w:rsidRDefault="00984A14" w:rsidP="00984A14">
      <w:r>
        <w:tab/>
      </w:r>
      <w:r w:rsidRPr="00984A14">
        <w:t>Nous avons don</w:t>
      </w:r>
      <w:r>
        <w:t xml:space="preserve">c pu observer les promesses de TSCH vis-à-vis de CSMA </w:t>
      </w:r>
      <w:r w:rsidR="004F51AC">
        <w:t xml:space="preserve">en mode non-beacon </w:t>
      </w:r>
      <w:r>
        <w:t>qui est de réduire la consommation énergétique</w:t>
      </w:r>
      <w:r w:rsidR="00BA3017">
        <w:t xml:space="preserve"> et d'augmenter </w:t>
      </w:r>
      <w:r w:rsidR="001A7299">
        <w:t xml:space="preserve">la fiabilité en </w:t>
      </w:r>
      <w:r w:rsidR="00BA3017">
        <w:t>rédu</w:t>
      </w:r>
      <w:r w:rsidR="001A7299">
        <w:t>isant</w:t>
      </w:r>
      <w:r w:rsidR="00BA3017">
        <w:t xml:space="preserve"> </w:t>
      </w:r>
      <w:r w:rsidR="001A7299">
        <w:t>la</w:t>
      </w:r>
      <w:r w:rsidR="00BA3017">
        <w:t xml:space="preserve"> perte de paquets</w:t>
      </w:r>
      <w:r>
        <w:t xml:space="preserve">. Cependant, nous n'avons pas pu observer </w:t>
      </w:r>
      <w:r w:rsidR="00BA3017">
        <w:t>les promesses faites par Orchestra vis-à-vis de 6TiSCH</w:t>
      </w:r>
      <w:r w:rsidR="004F51AC">
        <w:t xml:space="preserve"> qui est de r</w:t>
      </w:r>
      <w:r w:rsidR="003E4A05">
        <w:t xml:space="preserve">éduire la perte de paquets et d'augmenter l'équilibre latence-énergie. </w:t>
      </w:r>
    </w:p>
    <w:p w14:paraId="1332B74B" w14:textId="763B3EED" w:rsidR="00984A14" w:rsidRPr="00984A14" w:rsidRDefault="003E4A05" w:rsidP="00984A14">
      <w:r>
        <w:tab/>
        <w:t xml:space="preserve">Nous avons été </w:t>
      </w:r>
      <w:r w:rsidR="005E03E8">
        <w:t>limités</w:t>
      </w:r>
      <w:r>
        <w:t xml:space="preserve"> sur certains aspects de ce proj</w:t>
      </w:r>
      <w:r w:rsidR="005E03E8">
        <w:t>e</w:t>
      </w:r>
      <w:r>
        <w:t>t</w:t>
      </w:r>
      <w:r w:rsidR="005E03E8">
        <w:t>, notamment</w:t>
      </w:r>
      <w:r>
        <w:t xml:space="preserve"> à propos de l'observation des états de chaque nœud (endormi, écoute, transmet, idle)</w:t>
      </w:r>
      <w:r w:rsidR="005E03E8">
        <w:t>.</w:t>
      </w:r>
      <w:r>
        <w:t xml:space="preserve"> </w:t>
      </w:r>
      <w:r w:rsidR="005E03E8">
        <w:t>N</w:t>
      </w:r>
      <w:r>
        <w:t xml:space="preserve">ous n'avons </w:t>
      </w:r>
      <w:r w:rsidR="005E03E8">
        <w:t xml:space="preserve">malheureusement </w:t>
      </w:r>
      <w:r>
        <w:t>pas trouvé de moyen d</w:t>
      </w:r>
      <w:r w:rsidR="005E03E8">
        <w:t xml:space="preserve">'observer </w:t>
      </w:r>
      <w:r>
        <w:t xml:space="preserve">quand est-ce que les nœuds étaient endormis ou en mode idle. </w:t>
      </w:r>
    </w:p>
    <w:sectPr w:rsidR="00984A14" w:rsidRPr="00984A14" w:rsidSect="001F6A9B">
      <w:footerReference w:type="default" r:id="rId43"/>
      <w:pgSz w:w="11907" w:h="16839"/>
      <w:pgMar w:top="1417" w:right="1417" w:bottom="1417" w:left="1417" w:header="720" w:footer="965"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544FE" w14:textId="77777777" w:rsidR="00423F6B" w:rsidRDefault="00423F6B">
      <w:r>
        <w:separator/>
      </w:r>
    </w:p>
  </w:endnote>
  <w:endnote w:type="continuationSeparator" w:id="0">
    <w:p w14:paraId="6197E873" w14:textId="77777777" w:rsidR="00423F6B" w:rsidRDefault="00423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E052" w14:textId="5BD92BA0" w:rsidR="00B92EFB" w:rsidRDefault="00443BC4">
    <w:pPr>
      <w:pStyle w:val="Pieddepage"/>
      <w:jc w:val="right"/>
    </w:pPr>
    <w:r>
      <w:rPr>
        <w:noProof/>
        <w:color w:val="808080" w:themeColor="background1" w:themeShade="80"/>
      </w:rPr>
      <mc:AlternateContent>
        <mc:Choice Requires="wpg">
          <w:drawing>
            <wp:anchor distT="0" distB="0" distL="0" distR="0" simplePos="0" relativeHeight="251660288" behindDoc="0" locked="0" layoutInCell="1" allowOverlap="1" wp14:anchorId="62D56CD1" wp14:editId="6CE958BD">
              <wp:simplePos x="0" y="0"/>
              <wp:positionH relativeFrom="margin">
                <wp:align>right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5943600" cy="320040"/>
              <wp:effectExtent l="0" t="0" r="0" b="3810"/>
              <wp:wrapSquare wrapText="bothSides"/>
              <wp:docPr id="37" name="Groupe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573FE" w14:textId="15847D57" w:rsidR="00443BC4" w:rsidRPr="005864C3" w:rsidRDefault="00443BC4" w:rsidP="00443BC4">
                            <w:r w:rsidRPr="005864C3">
                              <w:t>Maxime Collette &amp; Ethan Huret</w:t>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t>Réseau sans-fil</w:t>
                            </w:r>
                            <w:sdt>
                              <w:sdt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r w:rsidRPr="005864C3">
                                  <w:t xml:space="preserve">     </w:t>
                                </w:r>
                              </w:sdtContent>
                            </w:sdt>
                          </w:p>
                          <w:p w14:paraId="574FBC5A" w14:textId="77777777" w:rsidR="00443BC4" w:rsidRPr="005864C3" w:rsidRDefault="00443BC4">
                            <w:pPr>
                              <w:jc w:val="right"/>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2D56CD1" id="Groupe 7" o:spid="_x0000_s1026"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" fillcolor="#7f7f7f [1612]" stroked="f" strokeweight="2pt"/>
              <v:shapetype id="_x0000_t202" coordsize="21600,21600" o:spt="202" path="m,l,21600r21600,l21600,xe">
                <v:stroke joinstyle="miter"/>
                <v:path gradientshapeok="t" o:connecttype="rect"/>
              </v:shapetype>
              <v:shape id="Zone de texte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65573FE" w14:textId="15847D57" w:rsidR="00443BC4" w:rsidRPr="005864C3" w:rsidRDefault="00443BC4" w:rsidP="00443BC4">
                      <w:r w:rsidRPr="005864C3">
                        <w:t>Maxime Collette &amp; Ethan Huret</w:t>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r>
                      <w:r w:rsidRPr="005864C3">
                        <w:tab/>
                        <w:t>Réseau sans-fil</w:t>
                      </w:r>
                      <w:sdt>
                        <w:sdt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r w:rsidRPr="005864C3">
                            <w:t xml:space="preserve">     </w:t>
                          </w:r>
                        </w:sdtContent>
                      </w:sdt>
                    </w:p>
                    <w:p w14:paraId="574FBC5A" w14:textId="77777777" w:rsidR="00443BC4" w:rsidRPr="005864C3" w:rsidRDefault="00443BC4">
                      <w:pPr>
                        <w:jc w:val="right"/>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9D0FA40" wp14:editId="7685683C">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bg1">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E113F" w14:textId="77777777" w:rsidR="00443BC4" w:rsidRDefault="00443B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0FA40" id="Rectangle 8" o:spid="_x0000_s102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" fillcolor="#7f7f7f [1612]" stroked="f" strokeweight="3pt">
              <v:textbox>
                <w:txbxContent>
                  <w:p w14:paraId="0C0E113F" w14:textId="77777777" w:rsidR="00443BC4" w:rsidRDefault="00443B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D1C58" w14:textId="77777777" w:rsidR="00423F6B" w:rsidRDefault="00423F6B">
      <w:r>
        <w:separator/>
      </w:r>
    </w:p>
  </w:footnote>
  <w:footnote w:type="continuationSeparator" w:id="0">
    <w:p w14:paraId="0BA79109" w14:textId="77777777" w:rsidR="00423F6B" w:rsidRDefault="00423F6B">
      <w:r>
        <w:separator/>
      </w:r>
    </w:p>
  </w:footnote>
  <w:footnote w:type="continuationNotice" w:id="1">
    <w:p w14:paraId="135B8706" w14:textId="77777777" w:rsidR="00423F6B" w:rsidRDefault="00423F6B">
      <w:pPr>
        <w:rPr>
          <w:i/>
          <w:iCs/>
          <w:sz w:val="18"/>
        </w:rPr>
      </w:pPr>
      <w:r>
        <w:rPr>
          <w:i/>
          <w:iCs/>
          <w:sz w:val="18"/>
        </w:rPr>
        <w:t>(note de bas de page - suite)</w:t>
      </w:r>
    </w:p>
  </w:footnote>
  <w:footnote w:id="2">
    <w:p w14:paraId="49960495" w14:textId="51C7DE88" w:rsidR="00DD15A4" w:rsidRDefault="00DD15A4">
      <w:pPr>
        <w:pStyle w:val="Notedebasdepage"/>
      </w:pPr>
      <w:r>
        <w:rPr>
          <w:rStyle w:val="Appelnotedebasdep"/>
        </w:rPr>
        <w:footnoteRef/>
      </w:r>
      <w:r>
        <w:t xml:space="preserve"> </w:t>
      </w:r>
      <w:r w:rsidRPr="00DD15A4">
        <w:t>https://docs.contiki-ng.org/en/develop/doc/programming/TSCH-and-6TiSCH.html</w:t>
      </w:r>
    </w:p>
  </w:footnote>
  <w:footnote w:id="3">
    <w:p w14:paraId="0FB7561C" w14:textId="4550BD6E" w:rsidR="00DD15A4" w:rsidRDefault="00DD15A4">
      <w:pPr>
        <w:pStyle w:val="Notedebasdepage"/>
      </w:pPr>
      <w:r>
        <w:rPr>
          <w:rStyle w:val="Appelnotedebasdep"/>
        </w:rPr>
        <w:footnoteRef/>
      </w:r>
      <w:r>
        <w:t xml:space="preserve"> </w:t>
      </w:r>
      <w:r w:rsidRPr="00DD15A4">
        <w:t>https://docs.contiki-ng.org/en/develop/doc/programming/Orchestra.html</w:t>
      </w:r>
    </w:p>
  </w:footnote>
  <w:footnote w:id="4">
    <w:p w14:paraId="41D384DD" w14:textId="416D9B5D" w:rsidR="00737B79" w:rsidRDefault="00737B79">
      <w:pPr>
        <w:pStyle w:val="Notedebasdepage"/>
      </w:pPr>
      <w:r>
        <w:rPr>
          <w:rStyle w:val="Appelnotedebasdep"/>
        </w:rPr>
        <w:footnoteRef/>
      </w:r>
      <w:r>
        <w:t xml:space="preserve"> </w:t>
      </w:r>
      <w:r w:rsidRPr="003F4600">
        <w:t>https://docs.contiki-ng.org/en/develop/doc/programming/RPL.html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6D04250"/>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E594DDE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Listepuces"/>
      <w:lvlText w:val="*"/>
      <w:lvlJc w:val="left"/>
      <w:pPr>
        <w:ind w:left="0" w:firstLine="0"/>
      </w:pPr>
    </w:lvl>
  </w:abstractNum>
  <w:abstractNum w:abstractNumId="3" w15:restartNumberingAfterBreak="0">
    <w:nsid w:val="06AD3DD5"/>
    <w:multiLevelType w:val="hybridMultilevel"/>
    <w:tmpl w:val="F80231B2"/>
    <w:lvl w:ilvl="0" w:tplc="3BD23D3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D007DC"/>
    <w:multiLevelType w:val="hybridMultilevel"/>
    <w:tmpl w:val="D9E4800A"/>
    <w:lvl w:ilvl="0" w:tplc="A40A9148">
      <w:start w:val="1"/>
      <w:numFmt w:val="decimal"/>
      <w:pStyle w:val="Listenumros"/>
      <w:lvlText w:val="%1."/>
      <w:lvlJc w:val="left"/>
      <w:pPr>
        <w:tabs>
          <w:tab w:val="num" w:pos="720"/>
        </w:tabs>
        <w:ind w:left="720" w:hanging="360"/>
      </w:pPr>
      <w:rPr>
        <w:rFonts w:ascii="Tahoma" w:hAnsi="Tahoma" w:cs="Times New Roman" w:hint="default"/>
        <w:b/>
        <w:i w:val="0"/>
        <w:sz w:val="17"/>
        <w:szCs w:val="17"/>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3BF72894"/>
    <w:multiLevelType w:val="hybridMultilevel"/>
    <w:tmpl w:val="CEA891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206419"/>
    <w:multiLevelType w:val="hybridMultilevel"/>
    <w:tmpl w:val="D59A3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CC01C95"/>
    <w:multiLevelType w:val="hybridMultilevel"/>
    <w:tmpl w:val="2AF8E258"/>
    <w:lvl w:ilvl="0" w:tplc="2BAA5DB4">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33882050">
    <w:abstractNumId w:val="1"/>
  </w:num>
  <w:num w:numId="2" w16cid:durableId="763036090">
    <w:abstractNumId w:val="2"/>
  </w:num>
  <w:num w:numId="3" w16cid:durableId="1505587677">
    <w:abstractNumId w:val="2"/>
    <w:lvlOverride w:ilvl="0">
      <w:lvl w:ilvl="0">
        <w:numFmt w:val="bullet"/>
        <w:pStyle w:val="Listepuces"/>
        <w:lvlText w:val=""/>
        <w:lvlJc w:val="left"/>
        <w:pPr>
          <w:tabs>
            <w:tab w:val="num" w:pos="360"/>
          </w:tabs>
          <w:ind w:left="504" w:hanging="216"/>
        </w:pPr>
        <w:rPr>
          <w:rFonts w:ascii="Symbol" w:hAnsi="Symbol" w:hint="default"/>
          <w:sz w:val="16"/>
          <w:szCs w:val="16"/>
        </w:rPr>
      </w:lvl>
    </w:lvlOverride>
  </w:num>
  <w:num w:numId="4" w16cid:durableId="415056071">
    <w:abstractNumId w:val="0"/>
  </w:num>
  <w:num w:numId="5" w16cid:durableId="526598299">
    <w:abstractNumId w:val="4"/>
  </w:num>
  <w:num w:numId="6" w16cid:durableId="235974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431608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40484777">
    <w:abstractNumId w:val="3"/>
  </w:num>
  <w:num w:numId="9" w16cid:durableId="484053026">
    <w:abstractNumId w:val="7"/>
  </w:num>
  <w:num w:numId="10" w16cid:durableId="1650284681">
    <w:abstractNumId w:val="5"/>
  </w:num>
  <w:num w:numId="11" w16cid:durableId="10366651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o:colormru v:ext="edit" colors="#d2d2d2,#cdcdcd,#c8c8c8"/>
    </o:shapedefaults>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A9B"/>
    <w:rsid w:val="00031748"/>
    <w:rsid w:val="0006344D"/>
    <w:rsid w:val="00076D55"/>
    <w:rsid w:val="00085A64"/>
    <w:rsid w:val="000A4CC4"/>
    <w:rsid w:val="000D7CC7"/>
    <w:rsid w:val="000E27F2"/>
    <w:rsid w:val="00102E36"/>
    <w:rsid w:val="001524A5"/>
    <w:rsid w:val="001645D5"/>
    <w:rsid w:val="00167636"/>
    <w:rsid w:val="001938D2"/>
    <w:rsid w:val="001957F1"/>
    <w:rsid w:val="001A54B1"/>
    <w:rsid w:val="001A7299"/>
    <w:rsid w:val="001B5006"/>
    <w:rsid w:val="001B6FAC"/>
    <w:rsid w:val="001D2B70"/>
    <w:rsid w:val="001F0E4D"/>
    <w:rsid w:val="001F6A9B"/>
    <w:rsid w:val="002009D5"/>
    <w:rsid w:val="00210239"/>
    <w:rsid w:val="0024651A"/>
    <w:rsid w:val="00263105"/>
    <w:rsid w:val="002640A5"/>
    <w:rsid w:val="0026715F"/>
    <w:rsid w:val="002746BF"/>
    <w:rsid w:val="002913A7"/>
    <w:rsid w:val="002A1A0E"/>
    <w:rsid w:val="002A2A9B"/>
    <w:rsid w:val="002A63ED"/>
    <w:rsid w:val="002B7CE5"/>
    <w:rsid w:val="002C6505"/>
    <w:rsid w:val="00333141"/>
    <w:rsid w:val="00340799"/>
    <w:rsid w:val="00340C92"/>
    <w:rsid w:val="0036132B"/>
    <w:rsid w:val="00372BC9"/>
    <w:rsid w:val="0037318F"/>
    <w:rsid w:val="00380B15"/>
    <w:rsid w:val="0039661E"/>
    <w:rsid w:val="003A1001"/>
    <w:rsid w:val="003A7E20"/>
    <w:rsid w:val="003B372D"/>
    <w:rsid w:val="003C08D0"/>
    <w:rsid w:val="003D5698"/>
    <w:rsid w:val="003E4562"/>
    <w:rsid w:val="003E4A05"/>
    <w:rsid w:val="003F4600"/>
    <w:rsid w:val="00423F6B"/>
    <w:rsid w:val="004343DF"/>
    <w:rsid w:val="00435EB3"/>
    <w:rsid w:val="00443ADF"/>
    <w:rsid w:val="00443BC4"/>
    <w:rsid w:val="00460161"/>
    <w:rsid w:val="004766D5"/>
    <w:rsid w:val="004974A6"/>
    <w:rsid w:val="004A1D2D"/>
    <w:rsid w:val="004A6120"/>
    <w:rsid w:val="004C092F"/>
    <w:rsid w:val="004C0CCD"/>
    <w:rsid w:val="004C577A"/>
    <w:rsid w:val="004C5820"/>
    <w:rsid w:val="004C697B"/>
    <w:rsid w:val="004C7F24"/>
    <w:rsid w:val="004D492A"/>
    <w:rsid w:val="004D6220"/>
    <w:rsid w:val="004F4D72"/>
    <w:rsid w:val="004F51AC"/>
    <w:rsid w:val="00513C64"/>
    <w:rsid w:val="00542B1E"/>
    <w:rsid w:val="00544A34"/>
    <w:rsid w:val="005710F9"/>
    <w:rsid w:val="00585009"/>
    <w:rsid w:val="005864C3"/>
    <w:rsid w:val="005D5F1C"/>
    <w:rsid w:val="005E03E8"/>
    <w:rsid w:val="006062AC"/>
    <w:rsid w:val="0060767E"/>
    <w:rsid w:val="00612AB9"/>
    <w:rsid w:val="006457FC"/>
    <w:rsid w:val="00664863"/>
    <w:rsid w:val="00671BA0"/>
    <w:rsid w:val="00692590"/>
    <w:rsid w:val="00693AB9"/>
    <w:rsid w:val="006B0561"/>
    <w:rsid w:val="006B28AE"/>
    <w:rsid w:val="006C2AD6"/>
    <w:rsid w:val="00737B79"/>
    <w:rsid w:val="007531BD"/>
    <w:rsid w:val="00780F7B"/>
    <w:rsid w:val="007B1CB2"/>
    <w:rsid w:val="007B6B34"/>
    <w:rsid w:val="00814157"/>
    <w:rsid w:val="0082630E"/>
    <w:rsid w:val="00844F53"/>
    <w:rsid w:val="00855DF5"/>
    <w:rsid w:val="00873961"/>
    <w:rsid w:val="00884843"/>
    <w:rsid w:val="00884B59"/>
    <w:rsid w:val="008A31F1"/>
    <w:rsid w:val="008E0F85"/>
    <w:rsid w:val="008E1467"/>
    <w:rsid w:val="0092125F"/>
    <w:rsid w:val="009334E2"/>
    <w:rsid w:val="0095139D"/>
    <w:rsid w:val="009568FD"/>
    <w:rsid w:val="009601E8"/>
    <w:rsid w:val="00984A14"/>
    <w:rsid w:val="00986E10"/>
    <w:rsid w:val="009A6F55"/>
    <w:rsid w:val="009E344D"/>
    <w:rsid w:val="009F26C9"/>
    <w:rsid w:val="00A03F1A"/>
    <w:rsid w:val="00A0472A"/>
    <w:rsid w:val="00A10CBA"/>
    <w:rsid w:val="00A10CE5"/>
    <w:rsid w:val="00A57233"/>
    <w:rsid w:val="00A60B5D"/>
    <w:rsid w:val="00A6167E"/>
    <w:rsid w:val="00A75F28"/>
    <w:rsid w:val="00AB0ABA"/>
    <w:rsid w:val="00AB16C6"/>
    <w:rsid w:val="00AB690B"/>
    <w:rsid w:val="00AE0447"/>
    <w:rsid w:val="00AE2563"/>
    <w:rsid w:val="00AF2FEC"/>
    <w:rsid w:val="00B00E42"/>
    <w:rsid w:val="00B10DD0"/>
    <w:rsid w:val="00B10FC1"/>
    <w:rsid w:val="00B23083"/>
    <w:rsid w:val="00B344C7"/>
    <w:rsid w:val="00B40E0A"/>
    <w:rsid w:val="00B63EAF"/>
    <w:rsid w:val="00B86E0E"/>
    <w:rsid w:val="00B92EFB"/>
    <w:rsid w:val="00BA3017"/>
    <w:rsid w:val="00BA774B"/>
    <w:rsid w:val="00BC069E"/>
    <w:rsid w:val="00BD385D"/>
    <w:rsid w:val="00BE3C3B"/>
    <w:rsid w:val="00BF4A47"/>
    <w:rsid w:val="00C131EB"/>
    <w:rsid w:val="00C220A6"/>
    <w:rsid w:val="00C248E8"/>
    <w:rsid w:val="00C40DEE"/>
    <w:rsid w:val="00C4429A"/>
    <w:rsid w:val="00C45FE7"/>
    <w:rsid w:val="00C46631"/>
    <w:rsid w:val="00C74C3D"/>
    <w:rsid w:val="00C87F2C"/>
    <w:rsid w:val="00CA0A19"/>
    <w:rsid w:val="00CA748A"/>
    <w:rsid w:val="00CB2865"/>
    <w:rsid w:val="00CB3420"/>
    <w:rsid w:val="00CE3F39"/>
    <w:rsid w:val="00D00DD5"/>
    <w:rsid w:val="00D225FF"/>
    <w:rsid w:val="00D410D5"/>
    <w:rsid w:val="00D4527B"/>
    <w:rsid w:val="00D51FD8"/>
    <w:rsid w:val="00D707D3"/>
    <w:rsid w:val="00D7081C"/>
    <w:rsid w:val="00D8270B"/>
    <w:rsid w:val="00D9666B"/>
    <w:rsid w:val="00DB4745"/>
    <w:rsid w:val="00DD15A4"/>
    <w:rsid w:val="00DD48CE"/>
    <w:rsid w:val="00DF0223"/>
    <w:rsid w:val="00E12322"/>
    <w:rsid w:val="00E26E1D"/>
    <w:rsid w:val="00E313E8"/>
    <w:rsid w:val="00E56A1A"/>
    <w:rsid w:val="00E7275B"/>
    <w:rsid w:val="00E75944"/>
    <w:rsid w:val="00E864A9"/>
    <w:rsid w:val="00EC1E52"/>
    <w:rsid w:val="00EC3F42"/>
    <w:rsid w:val="00EE5A40"/>
    <w:rsid w:val="00EF582D"/>
    <w:rsid w:val="00F31895"/>
    <w:rsid w:val="00F41B3A"/>
    <w:rsid w:val="00F4224E"/>
    <w:rsid w:val="00F65853"/>
    <w:rsid w:val="00F748A4"/>
    <w:rsid w:val="00F80FCD"/>
    <w:rsid w:val="00F82801"/>
    <w:rsid w:val="00F82A6D"/>
    <w:rsid w:val="00FA1047"/>
    <w:rsid w:val="00FA4867"/>
    <w:rsid w:val="00FC7D0B"/>
    <w:rsid w:val="00FD03D2"/>
    <w:rsid w:val="00FD7E89"/>
    <w:rsid w:val="00FE5B07"/>
    <w:rsid w:val="00FF6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2d2d2,#cdcdcd,#c8c8c8"/>
    </o:shapedefaults>
    <o:shapelayout v:ext="edit">
      <o:idmap v:ext="edit" data="2"/>
    </o:shapelayout>
  </w:shapeDefaults>
  <w:decimalSymbol w:val=","/>
  <w:listSeparator w:val=";"/>
  <w14:docId w14:val="044C0697"/>
  <w15:docId w15:val="{12EACFA6-6897-47F7-B356-1EE82C770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5820"/>
    <w:rPr>
      <w:rFonts w:asciiTheme="minorHAnsi" w:hAnsiTheme="minorHAnsi" w:cs="Tahoma"/>
      <w:sz w:val="22"/>
      <w:lang w:val="fr-FR" w:bidi="hi-IN"/>
    </w:rPr>
  </w:style>
  <w:style w:type="paragraph" w:styleId="Titre1">
    <w:name w:val="heading 1"/>
    <w:next w:val="Corpsdetexte"/>
    <w:qFormat/>
    <w:rsid w:val="00AF2FEC"/>
    <w:pPr>
      <w:keepNext/>
      <w:spacing w:before="200" w:after="100" w:line="280" w:lineRule="atLeast"/>
      <w:outlineLvl w:val="0"/>
    </w:pPr>
    <w:rPr>
      <w:rFonts w:ascii="Tahoma" w:hAnsi="Tahoma" w:cs="Tahoma"/>
      <w:b/>
      <w:color w:val="7A7146"/>
      <w:spacing w:val="10"/>
      <w:sz w:val="24"/>
      <w:szCs w:val="24"/>
      <w:lang w:bidi="hi-IN"/>
    </w:rPr>
  </w:style>
  <w:style w:type="paragraph" w:styleId="Titre2">
    <w:name w:val="heading 2"/>
    <w:next w:val="Corpsdetexte"/>
    <w:qFormat/>
    <w:pPr>
      <w:keepNext/>
      <w:spacing w:before="100" w:after="100"/>
      <w:outlineLvl w:val="1"/>
    </w:pPr>
    <w:rPr>
      <w:rFonts w:ascii="Tahoma" w:hAnsi="Tahoma" w:cs="Tahoma"/>
      <w:b/>
      <w:spacing w:val="10"/>
      <w:kern w:val="28"/>
      <w:lang w:bidi="hi-IN"/>
    </w:rPr>
  </w:style>
  <w:style w:type="paragraph" w:styleId="Titre3">
    <w:name w:val="heading 3"/>
    <w:next w:val="Corpsdetexte"/>
    <w:qFormat/>
    <w:pPr>
      <w:keepNext/>
      <w:spacing w:before="100"/>
      <w:outlineLvl w:val="2"/>
    </w:pPr>
    <w:rPr>
      <w:rFonts w:ascii="Tahoma" w:hAnsi="Tahoma" w:cs="Tahoma"/>
      <w:spacing w:val="10"/>
      <w:kern w:val="28"/>
      <w:lang w:bidi="hi-IN"/>
    </w:rPr>
  </w:style>
  <w:style w:type="paragraph" w:styleId="Titre4">
    <w:name w:val="heading 4"/>
    <w:basedOn w:val="Normal"/>
    <w:next w:val="Corpsdetexte"/>
    <w:qFormat/>
    <w:pPr>
      <w:keepNext/>
      <w:keepLines/>
      <w:spacing w:before="140" w:line="220" w:lineRule="atLeast"/>
      <w:outlineLvl w:val="3"/>
    </w:pPr>
    <w:rPr>
      <w:b/>
      <w:spacing w:val="-4"/>
      <w:kern w:val="28"/>
      <w:sz w:val="18"/>
      <w:szCs w:val="18"/>
    </w:rPr>
  </w:style>
  <w:style w:type="paragraph" w:styleId="Titre5">
    <w:name w:val="heading 5"/>
    <w:basedOn w:val="Normal"/>
    <w:next w:val="Corpsdetexte"/>
    <w:qFormat/>
    <w:pPr>
      <w:keepNext/>
      <w:keepLines/>
      <w:spacing w:before="220" w:after="220" w:line="220" w:lineRule="atLeast"/>
      <w:outlineLvl w:val="4"/>
    </w:pPr>
    <w:rPr>
      <w:rFonts w:ascii="Times New Roman" w:hAnsi="Times New Roman" w:cs="Times New Roman"/>
      <w:i/>
      <w:spacing w:val="-4"/>
      <w:kern w:val="28"/>
    </w:rPr>
  </w:style>
  <w:style w:type="paragraph" w:styleId="Titre6">
    <w:name w:val="heading 6"/>
    <w:basedOn w:val="Normal"/>
    <w:next w:val="Corpsdetexte"/>
    <w:qFormat/>
    <w:pPr>
      <w:keepNext/>
      <w:keepLines/>
      <w:spacing w:before="140" w:line="220" w:lineRule="atLeast"/>
      <w:outlineLvl w:val="5"/>
    </w:pPr>
    <w:rPr>
      <w:rFonts w:ascii="Times New Roman" w:hAnsi="Times New Roman" w:cs="Times New Roman"/>
      <w:i/>
      <w:spacing w:val="-4"/>
      <w:kern w:val="28"/>
    </w:rPr>
  </w:style>
  <w:style w:type="paragraph" w:styleId="Titre7">
    <w:name w:val="heading 7"/>
    <w:basedOn w:val="Normal"/>
    <w:next w:val="Corpsdetexte"/>
    <w:qFormat/>
    <w:pPr>
      <w:keepNext/>
      <w:keepLines/>
      <w:spacing w:before="140" w:line="220" w:lineRule="atLeast"/>
      <w:outlineLvl w:val="6"/>
    </w:pPr>
    <w:rPr>
      <w:rFonts w:ascii="Times New Roman" w:hAnsi="Times New Roman" w:cs="Times New Roman"/>
      <w:spacing w:val="-4"/>
      <w:kern w:val="28"/>
    </w:rPr>
  </w:style>
  <w:style w:type="paragraph" w:styleId="Titre8">
    <w:name w:val="heading 8"/>
    <w:basedOn w:val="Normal"/>
    <w:next w:val="Corpsdetexte"/>
    <w:qFormat/>
    <w:pPr>
      <w:keepNext/>
      <w:keepLines/>
      <w:spacing w:before="140" w:line="220" w:lineRule="atLeast"/>
      <w:outlineLvl w:val="7"/>
    </w:pPr>
    <w:rPr>
      <w:i/>
      <w:spacing w:val="-4"/>
      <w:kern w:val="28"/>
      <w:sz w:val="18"/>
      <w:szCs w:val="18"/>
    </w:rPr>
  </w:style>
  <w:style w:type="paragraph" w:styleId="Titre9">
    <w:name w:val="heading 9"/>
    <w:basedOn w:val="Normal"/>
    <w:next w:val="Corpsdetexte"/>
    <w:qFormat/>
    <w:pPr>
      <w:keepNext/>
      <w:keepLines/>
      <w:spacing w:before="140" w:line="220" w:lineRule="atLeast"/>
      <w:outlineLvl w:val="8"/>
    </w:pPr>
    <w:rPr>
      <w:spacing w:val="-4"/>
      <w:kern w:val="28"/>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00" w:line="240" w:lineRule="exact"/>
    </w:pPr>
    <w:rPr>
      <w:spacing w:val="10"/>
      <w:sz w:val="17"/>
      <w:szCs w:val="17"/>
    </w:rPr>
  </w:style>
  <w:style w:type="paragraph" w:styleId="Index1">
    <w:name w:val="index 1"/>
    <w:basedOn w:val="Normal"/>
    <w:semiHidden/>
    <w:pPr>
      <w:tabs>
        <w:tab w:val="right" w:pos="4080"/>
      </w:tabs>
      <w:ind w:left="360" w:hanging="360"/>
    </w:pPr>
  </w:style>
  <w:style w:type="paragraph" w:styleId="Index2">
    <w:name w:val="index 2"/>
    <w:basedOn w:val="Normal"/>
    <w:semiHidden/>
    <w:pPr>
      <w:tabs>
        <w:tab w:val="right" w:pos="4080"/>
      </w:tabs>
      <w:ind w:left="720" w:hanging="360"/>
    </w:pPr>
  </w:style>
  <w:style w:type="paragraph" w:styleId="Index3">
    <w:name w:val="index 3"/>
    <w:basedOn w:val="Normal"/>
    <w:semiHidden/>
    <w:pPr>
      <w:tabs>
        <w:tab w:val="right" w:pos="4080"/>
      </w:tabs>
      <w:ind w:left="720" w:hanging="360"/>
    </w:pPr>
  </w:style>
  <w:style w:type="paragraph" w:styleId="Index4">
    <w:name w:val="index 4"/>
    <w:basedOn w:val="Normal"/>
    <w:semiHidden/>
    <w:pPr>
      <w:tabs>
        <w:tab w:val="right" w:pos="4080"/>
      </w:tabs>
      <w:ind w:left="720" w:hanging="360"/>
    </w:pPr>
  </w:style>
  <w:style w:type="paragraph" w:styleId="Index5">
    <w:name w:val="index 5"/>
    <w:basedOn w:val="Normal"/>
    <w:semiHidden/>
    <w:pPr>
      <w:tabs>
        <w:tab w:val="right" w:pos="4080"/>
      </w:tabs>
      <w:ind w:left="720" w:hanging="360"/>
    </w:pPr>
  </w:style>
  <w:style w:type="paragraph" w:styleId="TM1">
    <w:name w:val="toc 1"/>
    <w:basedOn w:val="Normal"/>
    <w:uiPriority w:val="39"/>
    <w:pPr>
      <w:tabs>
        <w:tab w:val="right" w:leader="dot" w:pos="6480"/>
      </w:tabs>
    </w:pPr>
    <w:rPr>
      <w:b/>
      <w:spacing w:val="-4"/>
    </w:rPr>
  </w:style>
  <w:style w:type="paragraph" w:styleId="TM2">
    <w:name w:val="toc 2"/>
    <w:basedOn w:val="Normal"/>
    <w:uiPriority w:val="39"/>
    <w:pPr>
      <w:tabs>
        <w:tab w:val="right" w:leader="dot" w:pos="6480"/>
      </w:tabs>
    </w:pPr>
  </w:style>
  <w:style w:type="paragraph" w:styleId="TM3">
    <w:name w:val="toc 3"/>
    <w:basedOn w:val="Normal"/>
    <w:uiPriority w:val="39"/>
    <w:pPr>
      <w:tabs>
        <w:tab w:val="right" w:leader="dot" w:pos="6480"/>
      </w:tabs>
    </w:pPr>
  </w:style>
  <w:style w:type="paragraph" w:styleId="TM4">
    <w:name w:val="toc 4"/>
    <w:basedOn w:val="Normal"/>
    <w:semiHidden/>
  </w:style>
  <w:style w:type="paragraph" w:styleId="TM5">
    <w:name w:val="toc 5"/>
    <w:basedOn w:val="Normal"/>
    <w:semiHidden/>
  </w:style>
  <w:style w:type="paragraph" w:styleId="Notedebasdepage">
    <w:name w:val="footnote text"/>
    <w:basedOn w:val="Normal"/>
    <w:semiHidden/>
  </w:style>
  <w:style w:type="paragraph" w:styleId="Commentaire">
    <w:name w:val="annotation text"/>
    <w:basedOn w:val="Normal"/>
    <w:semiHidden/>
  </w:style>
  <w:style w:type="paragraph" w:styleId="En-tte">
    <w:name w:val="header"/>
    <w:basedOn w:val="Normal"/>
    <w:link w:val="En-tteCar"/>
    <w:uiPriority w:val="99"/>
    <w:pPr>
      <w:tabs>
        <w:tab w:val="center" w:pos="4320"/>
        <w:tab w:val="right" w:pos="8640"/>
      </w:tabs>
    </w:pPr>
  </w:style>
  <w:style w:type="paragraph" w:styleId="Pieddepage">
    <w:name w:val="footer"/>
    <w:basedOn w:val="Normal"/>
    <w:link w:val="PieddepageCar"/>
    <w:uiPriority w:val="99"/>
    <w:pPr>
      <w:tabs>
        <w:tab w:val="center" w:pos="4320"/>
        <w:tab w:val="right" w:pos="8640"/>
      </w:tabs>
    </w:pPr>
  </w:style>
  <w:style w:type="paragraph" w:styleId="Titreindex">
    <w:name w:val="index heading"/>
    <w:basedOn w:val="Normal"/>
    <w:next w:val="Index1"/>
    <w:semiHidden/>
    <w:pPr>
      <w:keepNext/>
      <w:spacing w:before="440" w:line="220" w:lineRule="atLeast"/>
    </w:pPr>
    <w:rPr>
      <w:b/>
      <w:caps/>
      <w:sz w:val="24"/>
      <w:szCs w:val="24"/>
    </w:rPr>
  </w:style>
  <w:style w:type="paragraph" w:styleId="Lgende">
    <w:name w:val="caption"/>
    <w:next w:val="Corpsdetexte"/>
    <w:qFormat/>
    <w:pPr>
      <w:keepNext/>
      <w:spacing w:before="120" w:after="220" w:line="220" w:lineRule="atLeast"/>
      <w:ind w:left="360"/>
    </w:pPr>
    <w:rPr>
      <w:rFonts w:ascii="Tahoma" w:hAnsi="Tahoma" w:cs="Tahoma"/>
      <w:i/>
      <w:spacing w:val="6"/>
      <w:sz w:val="16"/>
      <w:szCs w:val="16"/>
      <w:lang w:bidi="hi-IN"/>
    </w:rPr>
  </w:style>
  <w:style w:type="paragraph" w:styleId="Tabledesillustrations">
    <w:name w:val="table of figures"/>
    <w:basedOn w:val="Normal"/>
    <w:semiHidden/>
    <w:pPr>
      <w:ind w:left="1440" w:hanging="360"/>
    </w:pPr>
  </w:style>
  <w:style w:type="paragraph" w:styleId="Notedefin">
    <w:name w:val="endnote text"/>
    <w:basedOn w:val="Normal"/>
    <w:semiHidden/>
  </w:style>
  <w:style w:type="paragraph" w:styleId="Tabledesrfrencesjuridiques">
    <w:name w:val="table of authorities"/>
    <w:basedOn w:val="Normal"/>
    <w:semiHidden/>
    <w:pPr>
      <w:tabs>
        <w:tab w:val="right" w:leader="dot" w:pos="7560"/>
      </w:tabs>
      <w:ind w:left="1440" w:hanging="360"/>
    </w:pPr>
  </w:style>
  <w:style w:type="paragraph" w:styleId="Textedemacro">
    <w:name w:val="macro"/>
    <w:basedOn w:val="Normal"/>
    <w:semiHidden/>
    <w:rPr>
      <w:rFonts w:ascii="Courier New" w:hAnsi="Courier New" w:cs="Courier New"/>
    </w:rPr>
  </w:style>
  <w:style w:type="paragraph" w:styleId="TitreTR">
    <w:name w:val="toa heading"/>
    <w:basedOn w:val="Normal"/>
    <w:next w:val="Tabledesrfrencesjuridiques"/>
    <w:semiHidden/>
    <w:pPr>
      <w:keepNext/>
      <w:spacing w:before="240" w:after="120" w:line="360" w:lineRule="exact"/>
    </w:pPr>
    <w:rPr>
      <w:rFonts w:ascii="Arial" w:hAnsi="Arial" w:cs="Arial"/>
      <w:b/>
      <w:kern w:val="28"/>
      <w:sz w:val="28"/>
      <w:szCs w:val="28"/>
    </w:rPr>
  </w:style>
  <w:style w:type="paragraph" w:styleId="Listepuces">
    <w:name w:val="List Bullet"/>
    <w:basedOn w:val="Normal"/>
    <w:pPr>
      <w:numPr>
        <w:numId w:val="3"/>
      </w:numPr>
      <w:spacing w:after="200" w:line="240" w:lineRule="exact"/>
      <w:ind w:left="720"/>
    </w:pPr>
    <w:rPr>
      <w:spacing w:val="10"/>
      <w:sz w:val="17"/>
      <w:szCs w:val="17"/>
    </w:rPr>
  </w:style>
  <w:style w:type="paragraph" w:styleId="Listenumros">
    <w:name w:val="List Number"/>
    <w:pPr>
      <w:numPr>
        <w:numId w:val="6"/>
      </w:numPr>
      <w:spacing w:after="200" w:line="240" w:lineRule="exact"/>
    </w:pPr>
    <w:rPr>
      <w:rFonts w:ascii="Tahoma" w:hAnsi="Tahoma" w:cs="Tahoma"/>
      <w:spacing w:val="10"/>
      <w:sz w:val="17"/>
      <w:szCs w:val="17"/>
      <w:lang w:bidi="hi-IN"/>
    </w:rPr>
  </w:style>
  <w:style w:type="paragraph" w:styleId="Titre">
    <w:name w:val="Title"/>
    <w:basedOn w:val="Titre1"/>
    <w:next w:val="Titre1"/>
    <w:qFormat/>
    <w:rsid w:val="00AF2FEC"/>
    <w:pPr>
      <w:keepLines/>
      <w:spacing w:before="600" w:after="40"/>
    </w:pPr>
    <w:rPr>
      <w:color w:val="auto"/>
      <w:spacing w:val="20"/>
      <w:kern w:val="28"/>
      <w:sz w:val="44"/>
      <w:szCs w:val="48"/>
    </w:rPr>
  </w:style>
  <w:style w:type="character" w:customStyle="1" w:styleId="CorpsdetexteCar">
    <w:name w:val="Corps de texte Car"/>
    <w:basedOn w:val="Policepardfaut"/>
    <w:link w:val="Corpsdetexte"/>
    <w:locked/>
    <w:rPr>
      <w:rFonts w:ascii="Tahoma" w:hAnsi="Tahoma" w:hint="default"/>
      <w:spacing w:val="10"/>
      <w:sz w:val="17"/>
      <w:lang w:val="en-US" w:eastAsia="en-US" w:bidi="en-US"/>
    </w:rPr>
  </w:style>
  <w:style w:type="paragraph" w:styleId="Textedebulles">
    <w:name w:val="Balloon Text"/>
    <w:basedOn w:val="Normal"/>
    <w:semiHidden/>
    <w:rPr>
      <w:rFonts w:cs="Times New Roman"/>
      <w:sz w:val="16"/>
      <w:szCs w:val="16"/>
    </w:rPr>
  </w:style>
  <w:style w:type="paragraph" w:customStyle="1" w:styleId="SubtitleSecondPage">
    <w:name w:val="Subtitle Second Page"/>
    <w:pPr>
      <w:spacing w:after="200"/>
    </w:pPr>
    <w:rPr>
      <w:rFonts w:ascii="Tahoma" w:hAnsi="Tahoma" w:cs="Tahoma"/>
      <w:i/>
      <w:iCs/>
      <w:color w:val="808080"/>
      <w:spacing w:val="10"/>
      <w:lang w:bidi="en-US"/>
    </w:rPr>
  </w:style>
  <w:style w:type="paragraph" w:customStyle="1" w:styleId="TableTextBold">
    <w:name w:val="Table Text Bold"/>
    <w:rPr>
      <w:rFonts w:ascii="Tahoma" w:hAnsi="Tahoma" w:cs="Tahoma"/>
      <w:b/>
      <w:spacing w:val="6"/>
      <w:sz w:val="15"/>
      <w:szCs w:val="15"/>
      <w:lang w:bidi="en-US"/>
    </w:rPr>
  </w:style>
  <w:style w:type="character" w:customStyle="1" w:styleId="BlockQuotationChar">
    <w:name w:val="Block Quotation Char"/>
    <w:basedOn w:val="Policepardfaut"/>
    <w:link w:val="BlockQuotation"/>
    <w:locked/>
    <w:rPr>
      <w:rFonts w:ascii="Tahoma" w:hAnsi="Tahoma" w:hint="default"/>
      <w:i/>
      <w:iCs w:val="0"/>
      <w:spacing w:val="10"/>
      <w:sz w:val="17"/>
      <w:lang w:val="en-US" w:eastAsia="en-US" w:bidi="en-US"/>
    </w:rPr>
  </w:style>
  <w:style w:type="paragraph" w:customStyle="1" w:styleId="BlockQuotation">
    <w:name w:val="Block Quotation"/>
    <w:basedOn w:val="Corpsdetexte"/>
    <w:link w:val="BlockQuotationChar"/>
    <w:pPr>
      <w:keepLines/>
      <w:spacing w:after="120"/>
      <w:ind w:left="360"/>
    </w:pPr>
    <w:rPr>
      <w:i/>
      <w:lang w:bidi="en-US"/>
    </w:rPr>
  </w:style>
  <w:style w:type="paragraph" w:customStyle="1" w:styleId="SubtitleItalic">
    <w:name w:val="Subtitle Italic"/>
    <w:next w:val="Corpsdetexte"/>
    <w:pPr>
      <w:spacing w:after="200" w:line="320" w:lineRule="exact"/>
    </w:pPr>
    <w:rPr>
      <w:rFonts w:ascii="Tahoma" w:hAnsi="Tahoma" w:cs="Tahoma"/>
      <w:i/>
      <w:color w:val="808080"/>
      <w:spacing w:val="20"/>
      <w:kern w:val="28"/>
      <w:sz w:val="28"/>
      <w:szCs w:val="28"/>
      <w:lang w:bidi="en-US"/>
    </w:rPr>
  </w:style>
  <w:style w:type="character" w:customStyle="1" w:styleId="TitleCoverChar">
    <w:name w:val="Title Cover Char"/>
    <w:basedOn w:val="Policepardfaut"/>
    <w:link w:val="TitleCover"/>
    <w:locked/>
    <w:rPr>
      <w:rFonts w:ascii="Tahoma" w:hAnsi="Tahoma" w:hint="default"/>
      <w:b/>
      <w:bCs w:val="0"/>
      <w:spacing w:val="20"/>
      <w:kern w:val="28"/>
      <w:sz w:val="60"/>
      <w:szCs w:val="72"/>
      <w:lang w:val="en-US" w:eastAsia="en-US" w:bidi="en-US"/>
    </w:rPr>
  </w:style>
  <w:style w:type="paragraph" w:customStyle="1" w:styleId="TitleCover">
    <w:name w:val="Title Cover"/>
    <w:basedOn w:val="Normal"/>
    <w:next w:val="SubtitleItalic"/>
    <w:link w:val="TitleCoverChar"/>
    <w:pPr>
      <w:keepNext/>
      <w:keepLines/>
      <w:spacing w:before="1600" w:after="200" w:line="600" w:lineRule="exact"/>
    </w:pPr>
    <w:rPr>
      <w:b/>
      <w:spacing w:val="20"/>
      <w:kern w:val="28"/>
      <w:sz w:val="60"/>
      <w:szCs w:val="60"/>
      <w:lang w:bidi="en-US"/>
    </w:rPr>
  </w:style>
  <w:style w:type="paragraph" w:customStyle="1" w:styleId="CompanyName">
    <w:name w:val="Company Name"/>
    <w:basedOn w:val="Normal"/>
    <w:pPr>
      <w:keepNext/>
      <w:keepLines/>
      <w:pBdr>
        <w:bottom w:val="single" w:sz="6" w:space="2" w:color="999999"/>
      </w:pBdr>
      <w:spacing w:line="220" w:lineRule="atLeast"/>
    </w:pPr>
    <w:rPr>
      <w:spacing w:val="10"/>
      <w:kern w:val="28"/>
      <w:sz w:val="32"/>
      <w:szCs w:val="32"/>
      <w:lang w:bidi="en-US"/>
    </w:rPr>
  </w:style>
  <w:style w:type="paragraph" w:customStyle="1" w:styleId="TableText">
    <w:name w:val="Table Text"/>
    <w:pPr>
      <w:spacing w:before="40" w:line="200" w:lineRule="atLeast"/>
    </w:pPr>
    <w:rPr>
      <w:rFonts w:ascii="Tahoma" w:hAnsi="Tahoma" w:cs="Tahoma"/>
      <w:spacing w:val="6"/>
      <w:sz w:val="15"/>
      <w:szCs w:val="15"/>
      <w:lang w:bidi="en-US"/>
    </w:rPr>
  </w:style>
  <w:style w:type="character" w:customStyle="1" w:styleId="IndentedBodyTextChar">
    <w:name w:val="Indented Body Text Char"/>
    <w:basedOn w:val="Policepardfaut"/>
    <w:link w:val="IndentedBodyText"/>
    <w:locked/>
    <w:rPr>
      <w:rFonts w:ascii="Verdana" w:hAnsi="Verdana" w:hint="default"/>
      <w:sz w:val="17"/>
      <w:lang w:val="en-US" w:eastAsia="en-US" w:bidi="en-US"/>
    </w:rPr>
  </w:style>
  <w:style w:type="paragraph" w:customStyle="1" w:styleId="IndentedBodyText">
    <w:name w:val="Indented Body Text"/>
    <w:basedOn w:val="Normal"/>
    <w:link w:val="IndentedBodyTextChar"/>
    <w:pPr>
      <w:spacing w:after="80" w:line="312" w:lineRule="auto"/>
      <w:ind w:left="360"/>
    </w:pPr>
    <w:rPr>
      <w:rFonts w:ascii="Verdana" w:hAnsi="Verdana" w:cs="Verdana"/>
      <w:sz w:val="17"/>
      <w:szCs w:val="17"/>
      <w:lang w:bidi="en-US"/>
    </w:rPr>
  </w:style>
  <w:style w:type="character" w:styleId="Appelnotedebasdep">
    <w:name w:val="footnote reference"/>
    <w:semiHidden/>
    <w:rPr>
      <w:vertAlign w:val="superscript"/>
    </w:rPr>
  </w:style>
  <w:style w:type="character" w:styleId="Marquedecommentaire">
    <w:name w:val="annotation reference"/>
    <w:semiHidden/>
    <w:rPr>
      <w:sz w:val="16"/>
    </w:rPr>
  </w:style>
  <w:style w:type="character" w:styleId="Appeldenotedefin">
    <w:name w:val="endnote reference"/>
    <w:semiHidden/>
    <w:rPr>
      <w:b/>
      <w:bCs w:val="0"/>
      <w:vertAlign w:val="superscript"/>
    </w:rPr>
  </w:style>
  <w:style w:type="character" w:customStyle="1" w:styleId="Lead-inEmphasis">
    <w:name w:val="Lead-in Emphasis"/>
    <w:rPr>
      <w:rFonts w:ascii="Tahoma" w:hAnsi="Tahoma" w:hint="default"/>
      <w:b/>
      <w:bCs w:val="0"/>
      <w:spacing w:val="4"/>
      <w:kern w:val="0"/>
      <w:lang w:val="en-US" w:eastAsia="en-US" w:bidi="en-US"/>
    </w:rPr>
  </w:style>
  <w:style w:type="character" w:styleId="Numrodepage">
    <w:name w:val="page number"/>
    <w:basedOn w:val="Policepardfaut"/>
  </w:style>
  <w:style w:type="paragraph" w:styleId="En-ttedetabledesmatires">
    <w:name w:val="TOC Heading"/>
    <w:basedOn w:val="Titre1"/>
    <w:next w:val="Normal"/>
    <w:uiPriority w:val="39"/>
    <w:unhideWhenUsed/>
    <w:qFormat/>
    <w:rsid w:val="001F6A9B"/>
    <w:pPr>
      <w:keepLines/>
      <w:spacing w:before="240" w:after="0" w:line="259" w:lineRule="auto"/>
      <w:outlineLvl w:val="9"/>
    </w:pPr>
    <w:rPr>
      <w:rFonts w:asciiTheme="majorHAnsi" w:eastAsiaTheme="majorEastAsia" w:hAnsiTheme="majorHAnsi" w:cstheme="majorBidi"/>
      <w:b w:val="0"/>
      <w:color w:val="365F91" w:themeColor="accent1" w:themeShade="BF"/>
      <w:spacing w:val="0"/>
      <w:sz w:val="32"/>
      <w:szCs w:val="32"/>
      <w:lang w:val="fr-FR" w:eastAsia="fr-FR" w:bidi="ar-SA"/>
    </w:rPr>
  </w:style>
  <w:style w:type="character" w:styleId="Lienhypertexte">
    <w:name w:val="Hyperlink"/>
    <w:basedOn w:val="Policepardfaut"/>
    <w:uiPriority w:val="99"/>
    <w:unhideWhenUsed/>
    <w:rsid w:val="001F6A9B"/>
    <w:rPr>
      <w:color w:val="0000FF" w:themeColor="hyperlink"/>
      <w:u w:val="single"/>
    </w:rPr>
  </w:style>
  <w:style w:type="character" w:styleId="lev">
    <w:name w:val="Strong"/>
    <w:basedOn w:val="Policepardfaut"/>
    <w:qFormat/>
    <w:rsid w:val="001F6A9B"/>
    <w:rPr>
      <w:b/>
      <w:bCs/>
    </w:rPr>
  </w:style>
  <w:style w:type="paragraph" w:styleId="Sous-titre">
    <w:name w:val="Subtitle"/>
    <w:basedOn w:val="Titre2"/>
    <w:next w:val="Titre2"/>
    <w:link w:val="Sous-titreCar"/>
    <w:autoRedefine/>
    <w:qFormat/>
    <w:rsid w:val="00AF2FEC"/>
    <w:pPr>
      <w:numPr>
        <w:ilvl w:val="1"/>
      </w:numPr>
      <w:spacing w:after="160"/>
    </w:pPr>
    <w:rPr>
      <w:rFonts w:eastAsiaTheme="minorEastAsia" w:cs="Mangal"/>
      <w:color w:val="7F7F7F" w:themeColor="text1" w:themeTint="80"/>
      <w:spacing w:val="15"/>
      <w:sz w:val="28"/>
    </w:rPr>
  </w:style>
  <w:style w:type="character" w:customStyle="1" w:styleId="Sous-titreCar">
    <w:name w:val="Sous-titre Car"/>
    <w:basedOn w:val="Policepardfaut"/>
    <w:link w:val="Sous-titre"/>
    <w:rsid w:val="00AF2FEC"/>
    <w:rPr>
      <w:rFonts w:ascii="Tahoma" w:eastAsiaTheme="minorEastAsia" w:hAnsi="Tahoma" w:cs="Mangal"/>
      <w:b/>
      <w:color w:val="7F7F7F" w:themeColor="text1" w:themeTint="80"/>
      <w:spacing w:val="15"/>
      <w:kern w:val="28"/>
      <w:sz w:val="28"/>
      <w:lang w:bidi="hi-IN"/>
    </w:rPr>
  </w:style>
  <w:style w:type="character" w:customStyle="1" w:styleId="En-tteCar">
    <w:name w:val="En-tête Car"/>
    <w:basedOn w:val="Policepardfaut"/>
    <w:link w:val="En-tte"/>
    <w:uiPriority w:val="99"/>
    <w:rsid w:val="00443BC4"/>
    <w:rPr>
      <w:rFonts w:ascii="Tahoma" w:hAnsi="Tahoma" w:cs="Tahoma"/>
      <w:sz w:val="22"/>
      <w:lang w:val="fr-FR" w:bidi="hi-IN"/>
    </w:rPr>
  </w:style>
  <w:style w:type="character" w:customStyle="1" w:styleId="PieddepageCar">
    <w:name w:val="Pied de page Car"/>
    <w:basedOn w:val="Policepardfaut"/>
    <w:link w:val="Pieddepage"/>
    <w:uiPriority w:val="99"/>
    <w:rsid w:val="005864C3"/>
    <w:rPr>
      <w:rFonts w:ascii="Tahoma" w:hAnsi="Tahoma" w:cs="Tahoma"/>
      <w:sz w:val="22"/>
      <w:lang w:val="fr-FR" w:bidi="hi-IN"/>
    </w:rPr>
  </w:style>
  <w:style w:type="character" w:styleId="Accentuation">
    <w:name w:val="Emphasis"/>
    <w:qFormat/>
    <w:rsid w:val="00C46631"/>
    <w:rPr>
      <w:rFonts w:ascii="Calibri" w:hAnsi="Calibri"/>
      <w:i/>
      <w:iCs/>
      <w:color w:val="948A54" w:themeColor="background2" w:themeShade="80"/>
      <w:sz w:val="22"/>
    </w:rPr>
  </w:style>
  <w:style w:type="character" w:styleId="Mentionnonrsolue">
    <w:name w:val="Unresolved Mention"/>
    <w:basedOn w:val="Policepardfaut"/>
    <w:uiPriority w:val="99"/>
    <w:semiHidden/>
    <w:unhideWhenUsed/>
    <w:rsid w:val="0026715F"/>
    <w:rPr>
      <w:color w:val="605E5C"/>
      <w:shd w:val="clear" w:color="auto" w:fill="E1DFDD"/>
    </w:rPr>
  </w:style>
  <w:style w:type="character" w:styleId="Lienhypertextesuivivisit">
    <w:name w:val="FollowedHyperlink"/>
    <w:basedOn w:val="Policepardfaut"/>
    <w:semiHidden/>
    <w:unhideWhenUsed/>
    <w:rsid w:val="00544A34"/>
    <w:rPr>
      <w:color w:val="800080" w:themeColor="followedHyperlink"/>
      <w:u w:val="single"/>
    </w:rPr>
  </w:style>
  <w:style w:type="paragraph" w:styleId="Paragraphedeliste">
    <w:name w:val="List Paragraph"/>
    <w:basedOn w:val="Normal"/>
    <w:uiPriority w:val="34"/>
    <w:qFormat/>
    <w:rsid w:val="004C577A"/>
    <w:pPr>
      <w:ind w:left="720"/>
      <w:contextualSpacing/>
    </w:pPr>
    <w:rPr>
      <w:rFonts w:cs="Mangal"/>
    </w:rPr>
  </w:style>
  <w:style w:type="table" w:styleId="Grilledutableau">
    <w:name w:val="Table Grid"/>
    <w:basedOn w:val="TableauNormal"/>
    <w:rsid w:val="004C57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83457">
      <w:bodyDiv w:val="1"/>
      <w:marLeft w:val="0"/>
      <w:marRight w:val="0"/>
      <w:marTop w:val="0"/>
      <w:marBottom w:val="0"/>
      <w:divBdr>
        <w:top w:val="none" w:sz="0" w:space="0" w:color="auto"/>
        <w:left w:val="none" w:sz="0" w:space="0" w:color="auto"/>
        <w:bottom w:val="none" w:sz="0" w:space="0" w:color="auto"/>
        <w:right w:val="none" w:sz="0" w:space="0" w:color="auto"/>
      </w:divBdr>
      <w:divsChild>
        <w:div w:id="1660185135">
          <w:marLeft w:val="0"/>
          <w:marRight w:val="0"/>
          <w:marTop w:val="0"/>
          <w:marBottom w:val="0"/>
          <w:divBdr>
            <w:top w:val="none" w:sz="0" w:space="0" w:color="auto"/>
            <w:left w:val="none" w:sz="0" w:space="0" w:color="auto"/>
            <w:bottom w:val="none" w:sz="0" w:space="0" w:color="auto"/>
            <w:right w:val="none" w:sz="0" w:space="0" w:color="auto"/>
          </w:divBdr>
          <w:divsChild>
            <w:div w:id="11803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2546">
      <w:bodyDiv w:val="1"/>
      <w:marLeft w:val="0"/>
      <w:marRight w:val="0"/>
      <w:marTop w:val="0"/>
      <w:marBottom w:val="0"/>
      <w:divBdr>
        <w:top w:val="none" w:sz="0" w:space="0" w:color="auto"/>
        <w:left w:val="none" w:sz="0" w:space="0" w:color="auto"/>
        <w:bottom w:val="none" w:sz="0" w:space="0" w:color="auto"/>
        <w:right w:val="none" w:sz="0" w:space="0" w:color="auto"/>
      </w:divBdr>
      <w:divsChild>
        <w:div w:id="106392271">
          <w:marLeft w:val="0"/>
          <w:marRight w:val="0"/>
          <w:marTop w:val="0"/>
          <w:marBottom w:val="0"/>
          <w:divBdr>
            <w:top w:val="none" w:sz="0" w:space="0" w:color="auto"/>
            <w:left w:val="none" w:sz="0" w:space="0" w:color="auto"/>
            <w:bottom w:val="none" w:sz="0" w:space="0" w:color="auto"/>
            <w:right w:val="none" w:sz="0" w:space="0" w:color="auto"/>
          </w:divBdr>
          <w:divsChild>
            <w:div w:id="1124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11123">
      <w:bodyDiv w:val="1"/>
      <w:marLeft w:val="0"/>
      <w:marRight w:val="0"/>
      <w:marTop w:val="0"/>
      <w:marBottom w:val="0"/>
      <w:divBdr>
        <w:top w:val="none" w:sz="0" w:space="0" w:color="auto"/>
        <w:left w:val="none" w:sz="0" w:space="0" w:color="auto"/>
        <w:bottom w:val="none" w:sz="0" w:space="0" w:color="auto"/>
        <w:right w:val="none" w:sz="0" w:space="0" w:color="auto"/>
      </w:divBdr>
      <w:divsChild>
        <w:div w:id="1258442422">
          <w:marLeft w:val="0"/>
          <w:marRight w:val="0"/>
          <w:marTop w:val="0"/>
          <w:marBottom w:val="0"/>
          <w:divBdr>
            <w:top w:val="none" w:sz="0" w:space="0" w:color="auto"/>
            <w:left w:val="none" w:sz="0" w:space="0" w:color="auto"/>
            <w:bottom w:val="none" w:sz="0" w:space="0" w:color="auto"/>
            <w:right w:val="none" w:sz="0" w:space="0" w:color="auto"/>
          </w:divBdr>
          <w:divsChild>
            <w:div w:id="20626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722">
      <w:bodyDiv w:val="1"/>
      <w:marLeft w:val="0"/>
      <w:marRight w:val="0"/>
      <w:marTop w:val="0"/>
      <w:marBottom w:val="0"/>
      <w:divBdr>
        <w:top w:val="none" w:sz="0" w:space="0" w:color="auto"/>
        <w:left w:val="none" w:sz="0" w:space="0" w:color="auto"/>
        <w:bottom w:val="none" w:sz="0" w:space="0" w:color="auto"/>
        <w:right w:val="none" w:sz="0" w:space="0" w:color="auto"/>
      </w:divBdr>
      <w:divsChild>
        <w:div w:id="1338121059">
          <w:marLeft w:val="0"/>
          <w:marRight w:val="0"/>
          <w:marTop w:val="0"/>
          <w:marBottom w:val="0"/>
          <w:divBdr>
            <w:top w:val="none" w:sz="0" w:space="0" w:color="auto"/>
            <w:left w:val="none" w:sz="0" w:space="0" w:color="auto"/>
            <w:bottom w:val="none" w:sz="0" w:space="0" w:color="auto"/>
            <w:right w:val="none" w:sz="0" w:space="0" w:color="auto"/>
          </w:divBdr>
          <w:divsChild>
            <w:div w:id="9503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6249">
      <w:bodyDiv w:val="1"/>
      <w:marLeft w:val="0"/>
      <w:marRight w:val="0"/>
      <w:marTop w:val="0"/>
      <w:marBottom w:val="0"/>
      <w:divBdr>
        <w:top w:val="none" w:sz="0" w:space="0" w:color="auto"/>
        <w:left w:val="none" w:sz="0" w:space="0" w:color="auto"/>
        <w:bottom w:val="none" w:sz="0" w:space="0" w:color="auto"/>
        <w:right w:val="none" w:sz="0" w:space="0" w:color="auto"/>
      </w:divBdr>
      <w:divsChild>
        <w:div w:id="527179853">
          <w:marLeft w:val="0"/>
          <w:marRight w:val="0"/>
          <w:marTop w:val="0"/>
          <w:marBottom w:val="0"/>
          <w:divBdr>
            <w:top w:val="none" w:sz="0" w:space="0" w:color="auto"/>
            <w:left w:val="none" w:sz="0" w:space="0" w:color="auto"/>
            <w:bottom w:val="none" w:sz="0" w:space="0" w:color="auto"/>
            <w:right w:val="none" w:sz="0" w:space="0" w:color="auto"/>
          </w:divBdr>
          <w:divsChild>
            <w:div w:id="3297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2618">
      <w:bodyDiv w:val="1"/>
      <w:marLeft w:val="0"/>
      <w:marRight w:val="0"/>
      <w:marTop w:val="0"/>
      <w:marBottom w:val="0"/>
      <w:divBdr>
        <w:top w:val="none" w:sz="0" w:space="0" w:color="auto"/>
        <w:left w:val="none" w:sz="0" w:space="0" w:color="auto"/>
        <w:bottom w:val="none" w:sz="0" w:space="0" w:color="auto"/>
        <w:right w:val="none" w:sz="0" w:space="0" w:color="auto"/>
      </w:divBdr>
      <w:divsChild>
        <w:div w:id="1526209540">
          <w:marLeft w:val="0"/>
          <w:marRight w:val="0"/>
          <w:marTop w:val="0"/>
          <w:marBottom w:val="0"/>
          <w:divBdr>
            <w:top w:val="none" w:sz="0" w:space="0" w:color="auto"/>
            <w:left w:val="none" w:sz="0" w:space="0" w:color="auto"/>
            <w:bottom w:val="none" w:sz="0" w:space="0" w:color="auto"/>
            <w:right w:val="none" w:sz="0" w:space="0" w:color="auto"/>
          </w:divBdr>
          <w:divsChild>
            <w:div w:id="8050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68556">
      <w:bodyDiv w:val="1"/>
      <w:marLeft w:val="0"/>
      <w:marRight w:val="0"/>
      <w:marTop w:val="0"/>
      <w:marBottom w:val="0"/>
      <w:divBdr>
        <w:top w:val="none" w:sz="0" w:space="0" w:color="auto"/>
        <w:left w:val="none" w:sz="0" w:space="0" w:color="auto"/>
        <w:bottom w:val="none" w:sz="0" w:space="0" w:color="auto"/>
        <w:right w:val="none" w:sz="0" w:space="0" w:color="auto"/>
      </w:divBdr>
      <w:divsChild>
        <w:div w:id="1985962440">
          <w:marLeft w:val="0"/>
          <w:marRight w:val="0"/>
          <w:marTop w:val="0"/>
          <w:marBottom w:val="0"/>
          <w:divBdr>
            <w:top w:val="none" w:sz="0" w:space="0" w:color="auto"/>
            <w:left w:val="none" w:sz="0" w:space="0" w:color="auto"/>
            <w:bottom w:val="none" w:sz="0" w:space="0" w:color="auto"/>
            <w:right w:val="none" w:sz="0" w:space="0" w:color="auto"/>
          </w:divBdr>
          <w:divsChild>
            <w:div w:id="21273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8331">
      <w:bodyDiv w:val="1"/>
      <w:marLeft w:val="0"/>
      <w:marRight w:val="0"/>
      <w:marTop w:val="0"/>
      <w:marBottom w:val="0"/>
      <w:divBdr>
        <w:top w:val="none" w:sz="0" w:space="0" w:color="auto"/>
        <w:left w:val="none" w:sz="0" w:space="0" w:color="auto"/>
        <w:bottom w:val="none" w:sz="0" w:space="0" w:color="auto"/>
        <w:right w:val="none" w:sz="0" w:space="0" w:color="auto"/>
      </w:divBdr>
      <w:divsChild>
        <w:div w:id="949163859">
          <w:marLeft w:val="0"/>
          <w:marRight w:val="0"/>
          <w:marTop w:val="0"/>
          <w:marBottom w:val="0"/>
          <w:divBdr>
            <w:top w:val="none" w:sz="0" w:space="0" w:color="auto"/>
            <w:left w:val="none" w:sz="0" w:space="0" w:color="auto"/>
            <w:bottom w:val="none" w:sz="0" w:space="0" w:color="auto"/>
            <w:right w:val="none" w:sz="0" w:space="0" w:color="auto"/>
          </w:divBdr>
          <w:divsChild>
            <w:div w:id="4962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09189">
      <w:bodyDiv w:val="1"/>
      <w:marLeft w:val="0"/>
      <w:marRight w:val="0"/>
      <w:marTop w:val="0"/>
      <w:marBottom w:val="0"/>
      <w:divBdr>
        <w:top w:val="none" w:sz="0" w:space="0" w:color="auto"/>
        <w:left w:val="none" w:sz="0" w:space="0" w:color="auto"/>
        <w:bottom w:val="none" w:sz="0" w:space="0" w:color="auto"/>
        <w:right w:val="none" w:sz="0" w:space="0" w:color="auto"/>
      </w:divBdr>
      <w:divsChild>
        <w:div w:id="783773049">
          <w:marLeft w:val="0"/>
          <w:marRight w:val="0"/>
          <w:marTop w:val="0"/>
          <w:marBottom w:val="0"/>
          <w:divBdr>
            <w:top w:val="none" w:sz="0" w:space="0" w:color="auto"/>
            <w:left w:val="none" w:sz="0" w:space="0" w:color="auto"/>
            <w:bottom w:val="none" w:sz="0" w:space="0" w:color="auto"/>
            <w:right w:val="none" w:sz="0" w:space="0" w:color="auto"/>
          </w:divBdr>
          <w:divsChild>
            <w:div w:id="14537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8618">
      <w:bodyDiv w:val="1"/>
      <w:marLeft w:val="0"/>
      <w:marRight w:val="0"/>
      <w:marTop w:val="0"/>
      <w:marBottom w:val="0"/>
      <w:divBdr>
        <w:top w:val="none" w:sz="0" w:space="0" w:color="auto"/>
        <w:left w:val="none" w:sz="0" w:space="0" w:color="auto"/>
        <w:bottom w:val="none" w:sz="0" w:space="0" w:color="auto"/>
        <w:right w:val="none" w:sz="0" w:space="0" w:color="auto"/>
      </w:divBdr>
      <w:divsChild>
        <w:div w:id="1152718122">
          <w:marLeft w:val="0"/>
          <w:marRight w:val="0"/>
          <w:marTop w:val="0"/>
          <w:marBottom w:val="0"/>
          <w:divBdr>
            <w:top w:val="none" w:sz="0" w:space="0" w:color="auto"/>
            <w:left w:val="none" w:sz="0" w:space="0" w:color="auto"/>
            <w:bottom w:val="none" w:sz="0" w:space="0" w:color="auto"/>
            <w:right w:val="none" w:sz="0" w:space="0" w:color="auto"/>
          </w:divBdr>
          <w:divsChild>
            <w:div w:id="13252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EthanAndreas/Tsch-OrchestraPerformanceAnalysi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AppData\Roaming\Microsoft\Templates\Rapport%20commercial%20(th&#232;me%20Contempor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arketSpecific xmlns="6d93d202-47fc-4405-873a-cab67cc5f1b2">false</MarketSpecific>
    <ApprovalStatus xmlns="6d93d202-47fc-4405-873a-cab67cc5f1b2">InProgress</ApprovalStatus>
    <LocComments xmlns="6d93d202-47fc-4405-873a-cab67cc5f1b2" xsi:nil="true"/>
    <DirectSourceMarket xmlns="6d93d202-47fc-4405-873a-cab67cc5f1b2">english</DirectSourceMarket>
    <ThumbnailAssetId xmlns="6d93d202-47fc-4405-873a-cab67cc5f1b2" xsi:nil="true"/>
    <PrimaryImageGen xmlns="6d93d202-47fc-4405-873a-cab67cc5f1b2">true</PrimaryImageGen>
    <LegacyData xmlns="6d93d202-47fc-4405-873a-cab67cc5f1b2" xsi:nil="true"/>
    <TPFriendlyName xmlns="6d93d202-47fc-4405-873a-cab67cc5f1b2" xsi:nil="true"/>
    <NumericId xmlns="6d93d202-47fc-4405-873a-cab67cc5f1b2" xsi:nil="true"/>
    <LocRecommendedHandoff xmlns="6d93d202-47fc-4405-873a-cab67cc5f1b2" xsi:nil="true"/>
    <BlockPublish xmlns="6d93d202-47fc-4405-873a-cab67cc5f1b2">false</BlockPublish>
    <BusinessGroup xmlns="6d93d202-47fc-4405-873a-cab67cc5f1b2" xsi:nil="true"/>
    <OpenTemplate xmlns="6d93d202-47fc-4405-873a-cab67cc5f1b2">true</OpenTemplate>
    <SourceTitle xmlns="6d93d202-47fc-4405-873a-cab67cc5f1b2">Business report (Contemporary design)</SourceTitle>
    <APEditor xmlns="6d93d202-47fc-4405-873a-cab67cc5f1b2">
      <UserInfo>
        <DisplayName/>
        <AccountId xsi:nil="true"/>
        <AccountType/>
      </UserInfo>
    </APEditor>
    <UALocComments xmlns="6d93d202-47fc-4405-873a-cab67cc5f1b2">2007 Template UpLeveling Do Not HandOff</UALocComments>
    <IntlLangReviewDate xmlns="6d93d202-47fc-4405-873a-cab67cc5f1b2" xsi:nil="true"/>
    <PublishStatusLookup xmlns="6d93d202-47fc-4405-873a-cab67cc5f1b2">
      <Value>479863</Value>
      <Value>479920</Value>
    </PublishStatusLookup>
    <ParentAssetId xmlns="6d93d202-47fc-4405-873a-cab67cc5f1b2" xsi:nil="true"/>
    <FeatureTagsTaxHTField0 xmlns="6d93d202-47fc-4405-873a-cab67cc5f1b2">
      <Terms xmlns="http://schemas.microsoft.com/office/infopath/2007/PartnerControls"/>
    </FeatureTagsTaxHTField0>
    <MachineTranslated xmlns="6d93d202-47fc-4405-873a-cab67cc5f1b2">false</MachineTranslated>
    <Providers xmlns="6d93d202-47fc-4405-873a-cab67cc5f1b2" xsi:nil="true"/>
    <OriginalSourceMarket xmlns="6d93d202-47fc-4405-873a-cab67cc5f1b2">english</OriginalSourceMarket>
    <APDescription xmlns="6d93d202-47fc-4405-873a-cab67cc5f1b2">Craft a professional marketing plan using this report template; it includes instructions, and tips to assist in the creation process. 
</APDescription>
    <ContentItem xmlns="6d93d202-47fc-4405-873a-cab67cc5f1b2" xsi:nil="true"/>
    <ClipArtFilename xmlns="6d93d202-47fc-4405-873a-cab67cc5f1b2" xsi:nil="true"/>
    <TPInstallLocation xmlns="6d93d202-47fc-4405-873a-cab67cc5f1b2" xsi:nil="true"/>
    <TimesCloned xmlns="6d93d202-47fc-4405-873a-cab67cc5f1b2" xsi:nil="true"/>
    <PublishTargets xmlns="6d93d202-47fc-4405-873a-cab67cc5f1b2">OfficeOnline,OfficeOnlineVNext</PublishTargets>
    <AcquiredFrom xmlns="6d93d202-47fc-4405-873a-cab67cc5f1b2">Internal MS</AcquiredFrom>
    <AssetStart xmlns="6d93d202-47fc-4405-873a-cab67cc5f1b2">2012-01-13T21:06:00+00:00</AssetStart>
    <FriendlyTitle xmlns="6d93d202-47fc-4405-873a-cab67cc5f1b2" xsi:nil="true"/>
    <Provider xmlns="6d93d202-47fc-4405-873a-cab67cc5f1b2" xsi:nil="true"/>
    <LastHandOff xmlns="6d93d202-47fc-4405-873a-cab67cc5f1b2" xsi:nil="true"/>
    <Manager xmlns="6d93d202-47fc-4405-873a-cab67cc5f1b2" xsi:nil="true"/>
    <UALocRecommendation xmlns="6d93d202-47fc-4405-873a-cab67cc5f1b2">Localize</UALocRecommendation>
    <ArtSampleDocs xmlns="6d93d202-47fc-4405-873a-cab67cc5f1b2" xsi:nil="true"/>
    <UACurrentWords xmlns="6d93d202-47fc-4405-873a-cab67cc5f1b2" xsi:nil="true"/>
    <TPClientViewer xmlns="6d93d202-47fc-4405-873a-cab67cc5f1b2" xsi:nil="true"/>
    <TemplateStatus xmlns="6d93d202-47fc-4405-873a-cab67cc5f1b2">Complete</TemplateStatus>
    <ShowIn xmlns="6d93d202-47fc-4405-873a-cab67cc5f1b2">Show everywhere</ShowIn>
    <CSXHash xmlns="6d93d202-47fc-4405-873a-cab67cc5f1b2" xsi:nil="true"/>
    <Downloads xmlns="6d93d202-47fc-4405-873a-cab67cc5f1b2">0</Downloads>
    <VoteCount xmlns="6d93d202-47fc-4405-873a-cab67cc5f1b2" xsi:nil="true"/>
    <OOCacheId xmlns="6d93d202-47fc-4405-873a-cab67cc5f1b2" xsi:nil="true"/>
    <IsDeleted xmlns="6d93d202-47fc-4405-873a-cab67cc5f1b2">false</IsDeleted>
    <InternalTagsTaxHTField0 xmlns="6d93d202-47fc-4405-873a-cab67cc5f1b2">
      <Terms xmlns="http://schemas.microsoft.com/office/infopath/2007/PartnerControls"/>
    </InternalTagsTaxHTField0>
    <UANotes xmlns="6d93d202-47fc-4405-873a-cab67cc5f1b2">2003 to 2007 conversion</UANotes>
    <AssetExpire xmlns="6d93d202-47fc-4405-873a-cab67cc5f1b2">2035-01-01T08:00:00+00:00</AssetExpire>
    <CSXSubmissionMarket xmlns="6d93d202-47fc-4405-873a-cab67cc5f1b2" xsi:nil="true"/>
    <DSATActionTaken xmlns="6d93d202-47fc-4405-873a-cab67cc5f1b2" xsi:nil="true"/>
    <SubmitterId xmlns="6d93d202-47fc-4405-873a-cab67cc5f1b2" xsi:nil="true"/>
    <EditorialTags xmlns="6d93d202-47fc-4405-873a-cab67cc5f1b2" xsi:nil="true"/>
    <TPExecutable xmlns="6d93d202-47fc-4405-873a-cab67cc5f1b2" xsi:nil="true"/>
    <CSXSubmissionDate xmlns="6d93d202-47fc-4405-873a-cab67cc5f1b2" xsi:nil="true"/>
    <CSXUpdate xmlns="6d93d202-47fc-4405-873a-cab67cc5f1b2">false</CSXUpdate>
    <AssetType xmlns="6d93d202-47fc-4405-873a-cab67cc5f1b2">TP</AssetType>
    <ApprovalLog xmlns="6d93d202-47fc-4405-873a-cab67cc5f1b2" xsi:nil="true"/>
    <BugNumber xmlns="6d93d202-47fc-4405-873a-cab67cc5f1b2" xsi:nil="true"/>
    <OriginAsset xmlns="6d93d202-47fc-4405-873a-cab67cc5f1b2" xsi:nil="true"/>
    <TPComponent xmlns="6d93d202-47fc-4405-873a-cab67cc5f1b2" xsi:nil="true"/>
    <Milestone xmlns="6d93d202-47fc-4405-873a-cab67cc5f1b2" xsi:nil="true"/>
    <RecommendationsModifier xmlns="6d93d202-47fc-4405-873a-cab67cc5f1b2" xsi:nil="true"/>
    <Component xmlns="64acb2c5-0a2b-4bda-bd34-58e36cbb80d2" xsi:nil="true"/>
    <Description0 xmlns="64acb2c5-0a2b-4bda-bd34-58e36cbb80d2" xsi:nil="true"/>
    <AssetId xmlns="6d93d202-47fc-4405-873a-cab67cc5f1b2">TP102815784</AssetId>
    <PolicheckWords xmlns="6d93d202-47fc-4405-873a-cab67cc5f1b2" xsi:nil="true"/>
    <TPLaunchHelpLink xmlns="6d93d202-47fc-4405-873a-cab67cc5f1b2" xsi:nil="true"/>
    <IntlLocPriority xmlns="6d93d202-47fc-4405-873a-cab67cc5f1b2" xsi:nil="true"/>
    <TPApplication xmlns="6d93d202-47fc-4405-873a-cab67cc5f1b2" xsi:nil="true"/>
    <IntlLangReviewer xmlns="6d93d202-47fc-4405-873a-cab67cc5f1b2" xsi:nil="true"/>
    <HandoffToMSDN xmlns="6d93d202-47fc-4405-873a-cab67cc5f1b2" xsi:nil="true"/>
    <PlannedPubDate xmlns="6d93d202-47fc-4405-873a-cab67cc5f1b2" xsi:nil="true"/>
    <CrawlForDependencies xmlns="6d93d202-47fc-4405-873a-cab67cc5f1b2">false</CrawlForDependencies>
    <LocLastLocAttemptVersionLookup xmlns="6d93d202-47fc-4405-873a-cab67cc5f1b2">780738</LocLastLocAttemptVersionLookup>
    <TrustLevel xmlns="6d93d202-47fc-4405-873a-cab67cc5f1b2">1 Microsoft Managed Content</TrustLevel>
    <CampaignTagsTaxHTField0 xmlns="6d93d202-47fc-4405-873a-cab67cc5f1b2">
      <Terms xmlns="http://schemas.microsoft.com/office/infopath/2007/PartnerControls"/>
    </CampaignTagsTaxHTField0>
    <TPNamespace xmlns="6d93d202-47fc-4405-873a-cab67cc5f1b2" xsi:nil="true"/>
    <TaxCatchAll xmlns="6d93d202-47fc-4405-873a-cab67cc5f1b2"/>
    <IsSearchable xmlns="6d93d202-47fc-4405-873a-cab67cc5f1b2">true</IsSearchable>
    <TemplateTemplateType xmlns="6d93d202-47fc-4405-873a-cab67cc5f1b2">Visio (std) 2007 Default</TemplateTemplateType>
    <Markets xmlns="6d93d202-47fc-4405-873a-cab67cc5f1b2"/>
    <IntlLangReview xmlns="6d93d202-47fc-4405-873a-cab67cc5f1b2">false</IntlLangReview>
    <UAProjectedTotalWords xmlns="6d93d202-47fc-4405-873a-cab67cc5f1b2" xsi:nil="true"/>
    <OutputCachingOn xmlns="6d93d202-47fc-4405-873a-cab67cc5f1b2">false</OutputCachingOn>
    <AverageRating xmlns="6d93d202-47fc-4405-873a-cab67cc5f1b2" xsi:nil="true"/>
    <APAuthor xmlns="6d93d202-47fc-4405-873a-cab67cc5f1b2">
      <UserInfo>
        <DisplayName/>
        <AccountId>2721</AccountId>
        <AccountType/>
      </UserInfo>
    </APAuthor>
    <TPCommandLine xmlns="6d93d202-47fc-4405-873a-cab67cc5f1b2" xsi:nil="true"/>
    <LocManualTestRequired xmlns="6d93d202-47fc-4405-873a-cab67cc5f1b2">false</LocManualTestRequired>
    <TPAppVersion xmlns="6d93d202-47fc-4405-873a-cab67cc5f1b2" xsi:nil="true"/>
    <EditorialStatus xmlns="6d93d202-47fc-4405-873a-cab67cc5f1b2">Complete</EditorialStatus>
    <LastModifiedDateTime xmlns="6d93d202-47fc-4405-873a-cab67cc5f1b2" xsi:nil="true"/>
    <TPLaunchHelpLinkType xmlns="6d93d202-47fc-4405-873a-cab67cc5f1b2">Template</TPLaunchHelpLinkType>
    <OriginalRelease xmlns="6d93d202-47fc-4405-873a-cab67cc5f1b2">14</OriginalRelease>
    <ScenarioTagsTaxHTField0 xmlns="6d93d202-47fc-4405-873a-cab67cc5f1b2">
      <Terms xmlns="http://schemas.microsoft.com/office/infopath/2007/PartnerControls"/>
    </ScenarioTagsTaxHTField0>
    <LocalizationTagsTaxHTField0 xmlns="6d93d202-47fc-4405-873a-cab67cc5f1b2">
      <Terms xmlns="http://schemas.microsoft.com/office/infopath/2007/PartnerControls"/>
    </LocalizationTagsTaxHTField0>
    <LocMarketGroupTiers2 xmlns="6d93d202-47fc-4405-873a-cab67cc5f1b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E359-2094-492D-AE8F-F4BD4BD659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BB8C06-0581-4378-8C13-4226FF35A4B4}">
  <ds:schemaRefs>
    <ds:schemaRef ds:uri="http://schemas.microsoft.com/sharepoint/v3/contenttype/forms"/>
  </ds:schemaRefs>
</ds:datastoreItem>
</file>

<file path=customXml/itemProps3.xml><?xml version="1.0" encoding="utf-8"?>
<ds:datastoreItem xmlns:ds="http://schemas.openxmlformats.org/officeDocument/2006/customXml" ds:itemID="{12B8E618-8D72-4C60-9801-870123FB336F}">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4.xml><?xml version="1.0" encoding="utf-8"?>
<ds:datastoreItem xmlns:ds="http://schemas.openxmlformats.org/officeDocument/2006/customXml" ds:itemID="{0ED38CB6-E4AD-4B12-AE41-6667DA466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commercial (thème Contemporain).dotx</Template>
  <TotalTime>3163</TotalTime>
  <Pages>11</Pages>
  <Words>2647</Words>
  <Characters>14559</Characters>
  <Application>Microsoft Office Word</Application>
  <DocSecurity>0</DocSecurity>
  <Lines>121</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Trey Research</vt:lpstr>
    </vt:vector>
  </TitlesOfParts>
  <Manager/>
  <Company>Microsoft Corporation</Company>
  <LinksUpToDate>false</LinksUpToDate>
  <CharactersWithSpaces>17172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Andreas</dc:creator>
  <cp:keywords/>
  <dc:description/>
  <cp:lastModifiedBy>Ethan Huret</cp:lastModifiedBy>
  <cp:revision>176</cp:revision>
  <cp:lastPrinted>2023-05-12T15:11:00Z</cp:lastPrinted>
  <dcterms:created xsi:type="dcterms:W3CDTF">2023-05-08T11:54:00Z</dcterms:created>
  <dcterms:modified xsi:type="dcterms:W3CDTF">2023-05-12T15:39:00Z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TC010178161036</vt:lpwstr>
  </property>
  <property fmtid="{D5CDD505-2E9C-101B-9397-08002B2CF9AE}" pid="3" name="InternalTags">
    <vt:lpwstr/>
  </property>
  <property fmtid="{D5CDD505-2E9C-101B-9397-08002B2CF9AE}" pid="4" name="ContentTypeId">
    <vt:lpwstr>0x01010069924D1ECC420D47A2456556BC94F7370400BDF4491DEA4973499845289601F88B9F</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Order">
    <vt:r8>9646500</vt:r8>
  </property>
  <property fmtid="{D5CDD505-2E9C-101B-9397-08002B2CF9AE}" pid="10" name="HiddenCategoryTags">
    <vt:lpwstr/>
  </property>
  <property fmtid="{D5CDD505-2E9C-101B-9397-08002B2CF9AE}" pid="11" name="ImageGenStatus">
    <vt:i4>0</vt:i4>
  </property>
  <property fmtid="{D5CDD505-2E9C-101B-9397-08002B2CF9AE}" pid="12" name="CategoryTags">
    <vt:lpwstr/>
  </property>
  <property fmtid="{D5CDD505-2E9C-101B-9397-08002B2CF9AE}" pid="13" name="Applications">
    <vt:lpwstr/>
  </property>
  <property fmtid="{D5CDD505-2E9C-101B-9397-08002B2CF9AE}" pid="14" name="LocMarketGroupTiers">
    <vt:lpwstr>,t:Tier 1,t:Tier 2,t:Tier 3,</vt:lpwstr>
  </property>
</Properties>
</file>